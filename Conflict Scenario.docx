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B0995" w14:textId="7E434D61" w:rsidR="00FD1553" w:rsidRDefault="007A4BDC" w:rsidP="00656927">
      <w:pPr>
        <w:pStyle w:val="Heading1"/>
      </w:pPr>
      <w:bookmarkStart w:id="0" w:name="_Toc452628284"/>
      <w:r>
        <w:t>Conflict Scenario</w:t>
      </w:r>
    </w:p>
    <w:p w14:paraId="169E0601" w14:textId="366B88F2"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14:paraId="6B080D9F" w14:textId="77777777" w:rsidR="00B4431A" w:rsidRDefault="00B4431A" w:rsidP="00CD1AD7">
      <w:pPr>
        <w:pStyle w:val="Heading3"/>
      </w:pPr>
      <w:r>
        <w:t>Interpersonal Conflict Management Styles</w:t>
      </w:r>
    </w:p>
    <w:p w14:paraId="2EFF8F97" w14:textId="77777777" w:rsidR="00B4431A" w:rsidRDefault="00B4431A" w:rsidP="00B4431A">
      <w:pPr>
        <w:rPr>
          <w:rFonts w:ascii="Arial" w:hAnsi="Arial"/>
        </w:rPr>
      </w:pP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DCBF4D" wp14:editId="01A3D7C0">
                <wp:simplePos x="0" y="0"/>
                <wp:positionH relativeFrom="column">
                  <wp:posOffset>3688080</wp:posOffset>
                </wp:positionH>
                <wp:positionV relativeFrom="paragraph">
                  <wp:posOffset>1346835</wp:posOffset>
                </wp:positionV>
                <wp:extent cx="565785" cy="509905"/>
                <wp:effectExtent l="0" t="0" r="0" b="4445"/>
                <wp:wrapNone/>
                <wp:docPr id="2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509905"/>
                          <a:chOff x="0" y="0"/>
                          <a:chExt cx="901065" cy="9518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59" y="0"/>
                            <a:ext cx="809072" cy="93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756305"/>
                            <a:ext cx="9010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33E9D" w14:textId="77777777" w:rsidR="000462C4" w:rsidRDefault="00BE064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9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CC 2.0 BY Matthew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CBF4D" id="Group 26" o:spid="_x0000_s1026" style="position:absolute;margin-left:290.4pt;margin-top:106.05pt;width:44.55pt;height:40.15pt;z-index:251669504;mso-width-relative:margin;mso-height-relative:margin" coordsize="9010,9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467;width:8091;height:9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">
                  <v:imagedata r:id="rId10" o:title=""/>
                </v:shape>
                <v:rect id="Rectangle 29" o:spid="_x0000_s1028" style="position:absolute;top:7563;width:901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75B33E9D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1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CC 2.0 BY Matthew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988E16" wp14:editId="488F9159">
                <wp:simplePos x="0" y="0"/>
                <wp:positionH relativeFrom="column">
                  <wp:posOffset>1424941</wp:posOffset>
                </wp:positionH>
                <wp:positionV relativeFrom="paragraph">
                  <wp:posOffset>1285875</wp:posOffset>
                </wp:positionV>
                <wp:extent cx="746760" cy="470535"/>
                <wp:effectExtent l="0" t="0" r="0" b="5715"/>
                <wp:wrapNone/>
                <wp:docPr id="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470535"/>
                          <a:chOff x="0" y="0"/>
                          <a:chExt cx="1407081" cy="8824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File:Florida Box Turtle Digo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575" cy="882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44066" y="714066"/>
                            <a:ext cx="12630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D8249" w14:textId="77777777" w:rsidR="000462C4" w:rsidRDefault="00CD2193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3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CC SA 3.0 </w:t>
                                </w:r>
                              </w:hyperlink>
                              <w:hyperlink r:id="rId14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Unported</w:t>
                                </w:r>
                              </w:hyperlink>
                              <w:hyperlink r:id="rId15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BY Jonathan Zander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988E16" id="Group 14" o:spid="_x0000_s1029" style="position:absolute;margin-left:112.2pt;margin-top:101.25pt;width:58.8pt;height:37.05pt;z-index:251668480;mso-width-relative:margin;mso-height-relative:margin" coordsize="14070,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">
                <v:shape id="Picture 23" o:spid="_x0000_s1030" type="#_x0000_t75" alt="File:Florida Box Turtle Digon3.jpg" style="position:absolute;width:13245;height:8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    <v:imagedata r:id="rId16" o:title="Florida Box Turtle Digon3"/>
                </v:shape>
                <v:rect id="Rectangle 24" o:spid="_x0000_s1031" style="position:absolute;left:1440;top:7140;width:12630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14:paraId="64FD8249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CC SA 3.0 </w:t>
                          </w:r>
                        </w:hyperlink>
                        <w:hyperlink r:id="rId18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Unported</w:t>
                          </w:r>
                        </w:hyperlink>
                        <w:hyperlink r:id="rId1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BY Jonathan Zander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C7E0E0" wp14:editId="7D0ACE48">
                <wp:simplePos x="0" y="0"/>
                <wp:positionH relativeFrom="column">
                  <wp:posOffset>91440</wp:posOffset>
                </wp:positionH>
                <wp:positionV relativeFrom="paragraph">
                  <wp:posOffset>695040</wp:posOffset>
                </wp:positionV>
                <wp:extent cx="683895" cy="525145"/>
                <wp:effectExtent l="0" t="0" r="0" b="0"/>
                <wp:wrapNone/>
                <wp:docPr id="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525145"/>
                          <a:chOff x="0" y="0"/>
                          <a:chExt cx="1491730" cy="116543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hark Cartoon Free Vector Illustration by superawesome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730" cy="1055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49514" y="984456"/>
                            <a:ext cx="124714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76954" w14:textId="77777777" w:rsidR="000462C4" w:rsidRDefault="00CD2193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 xml:space="preserve">CC 3.0 BY </w:t>
                                </w:r>
                              </w:hyperlink>
                              <w:hyperlink r:id="rId22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Superawesomevectors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0E0" id="Group 23" o:spid="_x0000_s1032" style="position:absolute;margin-left:7.2pt;margin-top:54.75pt;width:53.85pt;height:41.35pt;z-index:251667456;mso-width-relative:margin;mso-height-relative:margin" coordsize="14917,1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">
                <v:shape id="Picture 3" o:spid="_x0000_s1033" type="#_x0000_t75" alt="Shark Cartoon Free Vector Illustration by superawesomevectors" style="position:absolute;width:14917;height:1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    <v:imagedata r:id="rId23" o:title="Shark Cartoon Free Vector Illustration by superawesomevectors"/>
                </v:shape>
                <v:rect id="Rectangle 4" o:spid="_x0000_s1034" style="position:absolute;left:1495;top:9844;width:12471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70076954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4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 xml:space="preserve">CC 3.0 BY </w:t>
                          </w:r>
                        </w:hyperlink>
                        <w:hyperlink r:id="rId25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Superawesomevectors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8A95A" wp14:editId="55A5ABA6">
                <wp:simplePos x="0" y="0"/>
                <wp:positionH relativeFrom="column">
                  <wp:posOffset>2175164</wp:posOffset>
                </wp:positionH>
                <wp:positionV relativeFrom="paragraph">
                  <wp:posOffset>1393248</wp:posOffset>
                </wp:positionV>
                <wp:extent cx="497782" cy="570907"/>
                <wp:effectExtent l="0" t="0" r="0" b="635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82" cy="570907"/>
                          <a:chOff x="0" y="0"/>
                          <a:chExt cx="913996" cy="149417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Urban, Lost, Hiding, Afra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5" t="9366" r="34398" b="7405"/>
                          <a:stretch/>
                        </pic:blipFill>
                        <pic:spPr bwMode="auto">
                          <a:xfrm>
                            <a:off x="0" y="0"/>
                            <a:ext cx="861912" cy="149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Box 21"/>
                        <wps:cNvSpPr txBox="1"/>
                        <wps:spPr>
                          <a:xfrm>
                            <a:off x="619830" y="1260186"/>
                            <a:ext cx="294166" cy="2079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E66C6D" w14:textId="77777777" w:rsidR="000462C4" w:rsidRDefault="00CD2193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7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8A95A" id="Group 22" o:spid="_x0000_s1035" style="position:absolute;margin-left:171.25pt;margin-top:109.7pt;width:39.2pt;height:44.95pt;z-index:251663360;mso-width-relative:margin;mso-height-relative:margin" coordsize="9139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">
                <v:shape id="Picture 9" o:spid="_x0000_s1036" type="#_x0000_t75" alt="Urban, Lost, Hiding, Afraid" style="position:absolute;width:8619;height:1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    <v:imagedata r:id="rId28" o:title="Urban, Lost, Hiding, Afraid" croptop="6138f" cropbottom="4853f" cropleft="20608f" cropright="225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7" type="#_x0000_t202" style="position:absolute;left:6198;top:12601;width:294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2E66C6D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6E3DC" wp14:editId="36503F9F">
                <wp:simplePos x="0" y="0"/>
                <wp:positionH relativeFrom="margin">
                  <wp:align>center</wp:align>
                </wp:positionH>
                <wp:positionV relativeFrom="paragraph">
                  <wp:posOffset>2689013</wp:posOffset>
                </wp:positionV>
                <wp:extent cx="4360489" cy="461665"/>
                <wp:effectExtent l="0" t="0" r="0" b="0"/>
                <wp:wrapNone/>
                <wp:docPr id="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8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AE928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>Low to High Concern for Other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6E3DC" id="TextBox 7" o:spid="_x0000_s1038" type="#_x0000_t202" style="position:absolute;margin-left:0;margin-top:211.75pt;width:343.35pt;height:36.3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" filled="f" stroked="f">
                <v:textbox style="mso-fit-shape-to-text:t">
                  <w:txbxContent>
                    <w:p w14:paraId="3B6AE928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48"/>
                        </w:rPr>
                        <w:t>Low to High Concern for 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5824A" wp14:editId="4B842E51">
                <wp:simplePos x="0" y="0"/>
                <wp:positionH relativeFrom="leftMargin">
                  <wp:align>right</wp:align>
                </wp:positionH>
                <wp:positionV relativeFrom="paragraph">
                  <wp:posOffset>1698519</wp:posOffset>
                </wp:positionV>
                <wp:extent cx="2783134" cy="5232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83134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35FFFB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56"/>
                              </w:rPr>
                              <w:t>Concern for Self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5824A" id="TextBox 8" o:spid="_x0000_s1039" type="#_x0000_t202" style="position:absolute;margin-left:167.95pt;margin-top:133.75pt;width:219.15pt;height:41.2pt;rotation:-90;z-index:25166540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" filled="f" stroked="f">
                <v:textbox style="mso-fit-shape-to-text:t">
                  <w:txbxContent>
                    <w:p w14:paraId="2835FFFB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56"/>
                        </w:rPr>
                        <w:t>Concern for Self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F1C6AC" wp14:editId="5E5F87E1">
                <wp:simplePos x="0" y="0"/>
                <wp:positionH relativeFrom="column">
                  <wp:posOffset>4351867</wp:posOffset>
                </wp:positionH>
                <wp:positionV relativeFrom="paragraph">
                  <wp:posOffset>1376680</wp:posOffset>
                </wp:positionV>
                <wp:extent cx="821901" cy="389467"/>
                <wp:effectExtent l="0" t="0" r="0" b="0"/>
                <wp:wrapNone/>
                <wp:docPr id="1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01" cy="389467"/>
                          <a:chOff x="0" y="0"/>
                          <a:chExt cx="1654056" cy="595996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File:Flickr - Carine06 - &quot;I give up.&quot;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4" t="44599" r="20266" b="24280"/>
                          <a:stretch/>
                        </pic:blipFill>
                        <pic:spPr bwMode="auto">
                          <a:xfrm>
                            <a:off x="0" y="0"/>
                            <a:ext cx="1654056" cy="59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19"/>
                        <wps:cNvSpPr txBox="1"/>
                        <wps:spPr>
                          <a:xfrm>
                            <a:off x="511551" y="454637"/>
                            <a:ext cx="833317" cy="1047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98AB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  <w:t xml:space="preserve">CC SA 2.0 Generic BY </w:t>
                              </w:r>
                              <w:hyperlink r:id="rId31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8"/>
                                    <w:szCs w:val="8"/>
                                  </w:rPr>
                                  <w:t>Carine06 from UK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1C6AC" id="Group 20" o:spid="_x0000_s1040" style="position:absolute;margin-left:342.65pt;margin-top:108.4pt;width:64.7pt;height:30.65pt;z-index:251664384;mso-width-relative:margin;mso-height-relative:margin" coordsize="16540,5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">
                <v:shape id="Picture 12" o:spid="_x0000_s1041" type="#_x0000_t75" alt="File:Flickr - Carine06 - &quot;I give up.&quot;.jpg" style="position:absolute;width:16540;height: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    <v:imagedata r:id="rId32" o:title="Flickr - Carine06 - &quot;I give up.&quot;" croptop="29228f" cropbottom="15912f" cropleft="11360f" cropright="13282f"/>
                </v:shape>
                <v:shape id="TextBox 19" o:spid="_x0000_s1042" type="#_x0000_t202" style="position:absolute;left:5115;top:4546;width:833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6A498AB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8"/>
                            <w:szCs w:val="8"/>
                          </w:rPr>
                          <w:t xml:space="preserve">CC SA 2.0 Generic BY </w:t>
                        </w:r>
                        <w:hyperlink r:id="rId33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8"/>
                              <w:szCs w:val="8"/>
                            </w:rPr>
                            <w:t>Carine06 from UK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ECA2F3" wp14:editId="3E340072">
                <wp:simplePos x="0" y="0"/>
                <wp:positionH relativeFrom="margin">
                  <wp:posOffset>4435898</wp:posOffset>
                </wp:positionH>
                <wp:positionV relativeFrom="paragraph">
                  <wp:posOffset>114724</wp:posOffset>
                </wp:positionV>
                <wp:extent cx="639233" cy="668867"/>
                <wp:effectExtent l="0" t="0" r="8890" b="0"/>
                <wp:wrapNone/>
                <wp:docPr id="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" cy="668867"/>
                          <a:chOff x="0" y="0"/>
                          <a:chExt cx="1365250" cy="14005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4"/>
                        <wps:cNvSpPr txBox="1"/>
                        <wps:spPr>
                          <a:xfrm>
                            <a:off x="240977" y="1280600"/>
                            <a:ext cx="755333" cy="1199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D0450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  <w:t xml:space="preserve">CC 2.0 BY </w:t>
                              </w:r>
                              <w:hyperlink r:id="rId35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Zabara</w:t>
                                </w:r>
                              </w:hyperlink>
                              <w:hyperlink r:id="rId36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Alexander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CA2F3" id="Group 10" o:spid="_x0000_s1043" style="position:absolute;margin-left:349.3pt;margin-top:9.05pt;width:50.35pt;height:52.65pt;z-index:251662336;mso-position-horizontal-relative:margin;mso-width-relative:margin;mso-height-relative:margin" coordsize="13652,1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">
                <v:shape id="Picture 7" o:spid="_x0000_s1044" type="#_x0000_t75" style="position:absolute;width:13652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">
                  <v:imagedata r:id="rId37" o:title=""/>
                </v:shape>
                <v:shape id="TextBox 4" o:spid="_x0000_s1045" type="#_x0000_t202" style="position:absolute;left:2409;top:12806;width:7554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DD0450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0"/>
                            <w:szCs w:val="10"/>
                          </w:rPr>
                          <w:t xml:space="preserve">CC 2.0 BY </w:t>
                        </w:r>
                        <w:hyperlink r:id="rId38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Zabara</w:t>
                          </w:r>
                        </w:hyperlink>
                        <w:hyperlink r:id="rId39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Alexander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47ED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01E9C8" wp14:editId="20728BBA">
                <wp:simplePos x="0" y="0"/>
                <wp:positionH relativeFrom="column">
                  <wp:posOffset>1853776</wp:posOffset>
                </wp:positionH>
                <wp:positionV relativeFrom="paragraph">
                  <wp:posOffset>114935</wp:posOffset>
                </wp:positionV>
                <wp:extent cx="584200" cy="609600"/>
                <wp:effectExtent l="0" t="0" r="63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609600"/>
                          <a:chOff x="0" y="0"/>
                          <a:chExt cx="1077260" cy="1047848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File:US Army 53525 Soldiers compete in Tae Kwon Do tournament for Warrior Country lev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9" t="19797" r="7136" b="8360"/>
                          <a:stretch/>
                        </pic:blipFill>
                        <pic:spPr bwMode="auto">
                          <a:xfrm>
                            <a:off x="0" y="0"/>
                            <a:ext cx="1077260" cy="100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Box 17"/>
                        <wps:cNvSpPr txBox="1"/>
                        <wps:spPr>
                          <a:xfrm>
                            <a:off x="394754" y="901308"/>
                            <a:ext cx="265788" cy="146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6BD880" w14:textId="77777777" w:rsidR="000462C4" w:rsidRDefault="00CD2193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4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1E9C8" id="Group 18" o:spid="_x0000_s1046" style="position:absolute;margin-left:145.95pt;margin-top:9.05pt;width:46pt;height:48pt;z-index:251661312;mso-width-relative:margin;mso-height-relative:margin" coordsize="10772,1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">
                <v:shape id="Picture 19" o:spid="_x0000_s1047" type="#_x0000_t75" alt="File:US Army 53525 Soldiers compete in Tae Kwon Do tournament for Warrior Country level.jpg" style="position:absolute;width:10772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    <v:imagedata r:id="rId42" o:title="US Army 53525 Soldiers compete in Tae Kwon Do tournament for Warrior Country level" croptop="12974f" cropbottom="5479f" cropleft="26928f" cropright="4677f"/>
                </v:shape>
                <v:shape id="TextBox 17" o:spid="_x0000_s1048" type="#_x0000_t202" style="position:absolute;left:3947;top:9013;width:2658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D6BD880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43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6731F7" wp14:editId="172F9DCD">
            <wp:extent cx="5270500" cy="2836334"/>
            <wp:effectExtent l="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  <w:r w:rsidRPr="00556CF5">
        <w:rPr>
          <w:noProof/>
        </w:rPr>
        <w:t xml:space="preserve"> </w:t>
      </w:r>
    </w:p>
    <w:p w14:paraId="1D344D07" w14:textId="77777777" w:rsidR="00B4431A" w:rsidRDefault="00B4431A" w:rsidP="00B4431A">
      <w:pPr>
        <w:rPr>
          <w:rFonts w:ascii="Arial" w:hAnsi="Arial"/>
        </w:rPr>
      </w:pPr>
    </w:p>
    <w:p w14:paraId="59FC4DA7" w14:textId="77777777"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14:paraId="3F3BDC48" w14:textId="77777777" w:rsidR="00C12321" w:rsidRPr="00556CF5" w:rsidRDefault="00C12321" w:rsidP="00C12321">
      <w:r>
        <w:t>The following diagram shows a process that can be followed when trying to resolve interpersonal conflict.</w:t>
      </w:r>
    </w:p>
    <w:p w14:paraId="767E7D1C" w14:textId="77777777" w:rsidR="00C12321" w:rsidRPr="00556CF5" w:rsidRDefault="00C12321" w:rsidP="00C12321">
      <w:r>
        <w:rPr>
          <w:noProof/>
        </w:rPr>
        <w:drawing>
          <wp:inline distT="0" distB="0" distL="0" distR="0" wp14:anchorId="2C73A2CB" wp14:editId="6B39104C">
            <wp:extent cx="1786255" cy="2202873"/>
            <wp:effectExtent l="0" t="0" r="23495" b="2603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6D929BE5" w14:textId="77777777"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14:paraId="28BA3F77" w14:textId="3B524B33" w:rsidR="00145551" w:rsidRDefault="00145551" w:rsidP="00C12321">
      <w:pPr>
        <w:pStyle w:val="Heading3"/>
      </w:pPr>
      <w:r>
        <w:t>Listening</w:t>
      </w:r>
    </w:p>
    <w:p w14:paraId="0C2186FC" w14:textId="77777777"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14:paraId="7D442159" w14:textId="77777777" w:rsidR="00145551" w:rsidRDefault="00145551" w:rsidP="00145551">
      <w:r>
        <w:rPr>
          <w:noProof/>
        </w:rPr>
        <w:lastRenderedPageBreak/>
        <w:drawing>
          <wp:inline distT="0" distB="0" distL="0" distR="0" wp14:anchorId="39C04F30" wp14:editId="3582C6EB">
            <wp:extent cx="5270500" cy="2392045"/>
            <wp:effectExtent l="0" t="0" r="25400" b="273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14:paraId="6547816C" w14:textId="77777777" w:rsidR="00145551" w:rsidRPr="00145551" w:rsidRDefault="00145551" w:rsidP="00145551"/>
    <w:p w14:paraId="2CB125A2" w14:textId="77777777" w:rsidR="00C12321" w:rsidRDefault="00C12321" w:rsidP="00C12321">
      <w:pPr>
        <w:pStyle w:val="Heading3"/>
      </w:pPr>
      <w:r>
        <w:t>“I” Phrases for Conflict Resolution</w:t>
      </w:r>
    </w:p>
    <w:p w14:paraId="22FD7080" w14:textId="77777777" w:rsidR="00C12321" w:rsidRPr="00717F5D" w:rsidRDefault="00C12321" w:rsidP="00C12321">
      <w:r>
        <w:t>The “I” phrase is used during conflict resolutions to avoid attacking others.  Open the conversation with a statement in first person, passive voice:  “I feel … when … because …  I would like …”</w:t>
      </w:r>
    </w:p>
    <w:p w14:paraId="4CEFCDFD" w14:textId="6FD19E43" w:rsidR="00C12321" w:rsidRDefault="00C12321" w:rsidP="00C12321">
      <w:r w:rsidRPr="00717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16048" wp14:editId="4AC79262">
                <wp:simplePos x="0" y="0"/>
                <wp:positionH relativeFrom="column">
                  <wp:posOffset>3158066</wp:posOffset>
                </wp:positionH>
                <wp:positionV relativeFrom="paragraph">
                  <wp:posOffset>1820333</wp:posOffset>
                </wp:positionV>
                <wp:extent cx="1739579" cy="215444"/>
                <wp:effectExtent l="0" t="0" r="0" b="0"/>
                <wp:wrapNone/>
                <wp:docPr id="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79" cy="2154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D707C" w14:textId="77777777" w:rsidR="000462C4" w:rsidRDefault="000462C4" w:rsidP="00C123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+mn-ea" w:hAnsi="Arial" w:cs="+mn-cs"/>
                                <w:color w:val="022345"/>
                                <w:kern w:val="24"/>
                                <w:position w:val="-6"/>
                                <w:vertAlign w:val="subscript"/>
                              </w:rPr>
                              <w:t>Adapted from (Dwyer 2012, p. 40)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16048" id="Rectangle 10" o:spid="_x0000_s1049" style="position:absolute;margin-left:248.65pt;margin-top:143.35pt;width:136.95pt;height:16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" filled="f" stroked="f">
                <v:textbox style="mso-fit-shape-to-text:t">
                  <w:txbxContent>
                    <w:p w14:paraId="455D707C" w14:textId="77777777" w:rsidR="000462C4" w:rsidRDefault="000462C4" w:rsidP="00C1232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+mn-ea" w:hAnsi="Arial" w:cs="+mn-cs"/>
                          <w:color w:val="022345"/>
                          <w:kern w:val="24"/>
                          <w:position w:val="-6"/>
                          <w:vertAlign w:val="subscript"/>
                        </w:rPr>
                        <w:t>Adapted from (Dwyer 2012, p. 40)</w:t>
                      </w:r>
                    </w:p>
                  </w:txbxContent>
                </v:textbox>
              </v:rect>
            </w:pict>
          </mc:Fallback>
        </mc:AlternateContent>
      </w:r>
      <w:r w:rsidRPr="00717F5D">
        <w:rPr>
          <w:noProof/>
        </w:rPr>
        <w:drawing>
          <wp:inline distT="0" distB="0" distL="0" distR="0" wp14:anchorId="6547867A" wp14:editId="03FEDE1A">
            <wp:extent cx="3209925" cy="1811867"/>
            <wp:effectExtent l="0" t="19050" r="952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4301CB05" w14:textId="77777777" w:rsidR="00C12321" w:rsidRPr="00F044D0" w:rsidRDefault="00C12321" w:rsidP="007A4BDC">
      <w:pPr>
        <w:rPr>
          <w:sz w:val="12"/>
        </w:rPr>
      </w:pPr>
    </w:p>
    <w:p w14:paraId="29CDF89A" w14:textId="07984E7C" w:rsidR="00361EDE" w:rsidRDefault="00361EDE" w:rsidP="00CD1AD7">
      <w:pPr>
        <w:pStyle w:val="Heading2"/>
      </w:pPr>
    </w:p>
    <w:p w14:paraId="7907960D" w14:textId="77777777" w:rsidR="00BE0641" w:rsidRPr="00BE0641" w:rsidRDefault="00BE0641" w:rsidP="00BE0641"/>
    <w:p w14:paraId="3F1C0A9E" w14:textId="13A60499" w:rsidR="007C12EC" w:rsidRPr="007C12EC" w:rsidRDefault="007C12EC" w:rsidP="007C12EC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-2097849475"/>
          <w:placeholder>
            <w:docPart w:val="DefaultPlaceholder_-1854013440"/>
          </w:placeholder>
        </w:sdtPr>
        <w:sdtEndPr/>
        <w:sdtContent>
          <w:r w:rsidR="00A87551">
            <w:t>Joshua Tenchavez</w:t>
          </w:r>
          <w:r w:rsidR="00A95471">
            <w:t xml:space="preserve"> – </w:t>
          </w:r>
          <w:r w:rsidR="00A95471" w:rsidRPr="00A95471">
            <w:t>12105542</w:t>
          </w:r>
        </w:sdtContent>
      </w:sdt>
    </w:p>
    <w:p w14:paraId="54209BFB" w14:textId="21234463" w:rsidR="00BE0641" w:rsidRPr="007C12EC" w:rsidRDefault="00BE0641" w:rsidP="00BE0641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671157895"/>
          <w:placeholder>
            <w:docPart w:val="9E90DD9B444E4685A73E36652B169F21"/>
          </w:placeholder>
        </w:sdtPr>
        <w:sdtEndPr/>
        <w:sdtContent>
          <w:r w:rsidR="00A87551">
            <w:t>Joshua White</w:t>
          </w:r>
          <w:r w:rsidR="00A95471">
            <w:t xml:space="preserve"> – </w:t>
          </w:r>
          <w:r w:rsidR="00A95471" w:rsidRPr="00A95471">
            <w:t>12196075</w:t>
          </w:r>
        </w:sdtContent>
      </w:sdt>
    </w:p>
    <w:p w14:paraId="7FE3C231" w14:textId="77777777" w:rsidR="007C12EC" w:rsidRPr="007C12EC" w:rsidRDefault="007C12EC" w:rsidP="007C12EC"/>
    <w:p w14:paraId="7BF53565" w14:textId="7A7B61D5"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14:paraId="07FE019C" w14:textId="6A651E50" w:rsidR="0016251F" w:rsidRDefault="0016251F" w:rsidP="007A4BDC">
      <w:r>
        <w:t>Find a partner.</w:t>
      </w:r>
      <w:r w:rsidR="00763AF3">
        <w:t xml:space="preserve">  </w:t>
      </w:r>
      <w:r w:rsidR="00DA20ED">
        <w:t xml:space="preserve">Read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>Joe Bloggs</w:t>
      </w:r>
      <w:r w:rsidR="00763AF3">
        <w:t xml:space="preserve">, and the other to be </w:t>
      </w:r>
      <w:r w:rsidR="00984864" w:rsidRPr="00984864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14:paraId="51B6FC38" w14:textId="21D57D88" w:rsidR="006121D3" w:rsidRDefault="006121D3" w:rsidP="007A4BDC"/>
    <w:p w14:paraId="659C5D04" w14:textId="3AB97F95" w:rsidR="006121D3" w:rsidRPr="000D4773" w:rsidRDefault="006121D3" w:rsidP="006121D3">
      <w:pPr>
        <w:pStyle w:val="Heading2"/>
        <w:rPr>
          <w:b/>
          <w:bCs/>
        </w:rPr>
      </w:pPr>
      <w:r w:rsidRPr="000D4773">
        <w:rPr>
          <w:b/>
          <w:bCs/>
        </w:rPr>
        <w:t>Scenario</w:t>
      </w:r>
      <w:r w:rsidR="000D4773">
        <w:rPr>
          <w:b/>
          <w:bCs/>
        </w:rPr>
        <w:t>:</w:t>
      </w:r>
      <w:r w:rsidRPr="000D4773">
        <w:rPr>
          <w:b/>
          <w:bCs/>
        </w:rPr>
        <w:t xml:space="preserve"> </w:t>
      </w:r>
      <w:r w:rsidR="000D4773">
        <w:rPr>
          <w:b/>
          <w:bCs/>
        </w:rPr>
        <w:t>Joe</w:t>
      </w:r>
      <w:r w:rsidRPr="000D4773">
        <w:rPr>
          <w:b/>
          <w:bCs/>
        </w:rPr>
        <w:t xml:space="preserve"> did not complete a task by the deadline</w:t>
      </w:r>
    </w:p>
    <w:p w14:paraId="5A582D42" w14:textId="037C01EB"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14:paraId="64A09B08" w14:textId="69D56DC5" w:rsidR="000D41C8" w:rsidRDefault="000D41C8" w:rsidP="0016251F"/>
    <w:p w14:paraId="4F3AD02B" w14:textId="17F06E51" w:rsidR="000C3E4A" w:rsidRDefault="00D55187" w:rsidP="0016251F">
      <w:r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14:paraId="20112341" w14:textId="1E1C1F25" w:rsidR="000C3E4A" w:rsidRDefault="00CD2193" w:rsidP="001B199A">
      <w:sdt>
        <w:sdtPr>
          <w:id w:val="-5314202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14:paraId="2C753EDF" w14:textId="1F3791DB" w:rsidR="001B199A" w:rsidRDefault="00CD2193" w:rsidP="001B199A">
      <w:sdt>
        <w:sdtPr>
          <w:id w:val="1189497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Compromise</w:t>
      </w:r>
    </w:p>
    <w:p w14:paraId="61B8F103" w14:textId="4E184F0D" w:rsidR="001B199A" w:rsidRDefault="00CD2193" w:rsidP="001B199A">
      <w:sdt>
        <w:sdtPr>
          <w:id w:val="-8616676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14:paraId="603C0DB2" w14:textId="08A9A61D" w:rsidR="001B199A" w:rsidRDefault="00CD2193" w:rsidP="001B199A">
      <w:sdt>
        <w:sdtPr>
          <w:id w:val="6088613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87551">
            <w:rPr>
              <w:rFonts w:ascii="MS Gothic" w:eastAsia="MS Gothic" w:hAnsi="MS Gothic" w:hint="eastAsia"/>
            </w:rPr>
            <w:t>☒</w:t>
          </w:r>
        </w:sdtContent>
      </w:sdt>
      <w:r w:rsidR="001B199A">
        <w:t>Collaborate/Confront</w:t>
      </w:r>
    </w:p>
    <w:p w14:paraId="7F0C67FD" w14:textId="619E0D99" w:rsidR="001B199A" w:rsidRDefault="00CD2193" w:rsidP="001B199A">
      <w:sdt>
        <w:sdtPr>
          <w:id w:val="11789231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14:paraId="46B7A637" w14:textId="77777777" w:rsidR="00591FB5" w:rsidRDefault="00591FB5" w:rsidP="00A40276"/>
    <w:p w14:paraId="084BE2D6" w14:textId="38D8DF0B" w:rsidR="00A40276" w:rsidRDefault="00A40276" w:rsidP="00A40276">
      <w:r>
        <w:t>Why</w:t>
      </w:r>
      <w:r w:rsidR="006E0EA6">
        <w:t xml:space="preserve"> did you choose the above</w:t>
      </w:r>
      <w:r>
        <w:t xml:space="preserve"> </w:t>
      </w:r>
      <w:r w:rsidR="006E0EA6">
        <w:t>conflict management strategy?</w:t>
      </w:r>
    </w:p>
    <w:sdt>
      <w:sdtPr>
        <w:id w:val="-1667172228"/>
        <w:placeholder>
          <w:docPart w:val="DefaultPlaceholder_-1854013440"/>
        </w:placeholder>
      </w:sdtPr>
      <w:sdtEndPr/>
      <w:sdtContent>
        <w:p w14:paraId="5B236CE8" w14:textId="77777777" w:rsidR="00A95471" w:rsidRDefault="00A87551" w:rsidP="00A40276">
          <w:r>
            <w:t>This take needs to be complete however both Joe and Jane should complete the task together that way both are working towards the goal.</w:t>
          </w:r>
        </w:p>
        <w:p w14:paraId="6249EC7B" w14:textId="2C742139" w:rsidR="00A40276" w:rsidRDefault="00A95471" w:rsidP="00A40276">
          <w:r>
            <w:t>Should</w:t>
          </w:r>
          <w:r w:rsidR="00F61EA9">
            <w:t>n’t</w:t>
          </w:r>
          <w:r>
            <w:t xml:space="preserve"> compete or </w:t>
          </w:r>
          <w:r w:rsidR="00F61EA9">
            <w:t xml:space="preserve">avoid </w:t>
          </w:r>
          <w:r>
            <w:t>as it’s a group ta</w:t>
          </w:r>
          <w:r w:rsidR="00F61EA9">
            <w:t xml:space="preserve">sk and the group can get penalized for no work from certain members. </w:t>
          </w:r>
        </w:p>
      </w:sdtContent>
    </w:sdt>
    <w:p w14:paraId="37B829C1" w14:textId="77777777" w:rsidR="00591FB5" w:rsidRDefault="00591FB5" w:rsidP="000975F6">
      <w:pPr>
        <w:pStyle w:val="Heading3"/>
      </w:pPr>
    </w:p>
    <w:p w14:paraId="76F54147" w14:textId="77777777" w:rsidR="00591FB5" w:rsidRDefault="00591FB5" w:rsidP="000975F6">
      <w:pPr>
        <w:pStyle w:val="Heading3"/>
      </w:pPr>
    </w:p>
    <w:p w14:paraId="272AACB0" w14:textId="5524892C"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14:paraId="5BD41936" w14:textId="77777777"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r w:rsidR="00062908">
        <w:t>Jane</w:t>
      </w:r>
      <w:r w:rsidR="000D41C8">
        <w:t xml:space="preserve"> </w:t>
      </w:r>
      <w:r w:rsidR="00082901">
        <w:t>start the conversation?</w:t>
      </w:r>
      <w:r>
        <w:t xml:space="preserve">  </w:t>
      </w:r>
    </w:p>
    <w:sdt>
      <w:sdtPr>
        <w:id w:val="1573238520"/>
        <w:placeholder>
          <w:docPart w:val="DefaultPlaceholder_-1854013440"/>
        </w:placeholder>
      </w:sdtPr>
      <w:sdtEndPr/>
      <w:sdtContent>
        <w:p w14:paraId="66B5AE91" w14:textId="1B26D324" w:rsidR="00572E9B" w:rsidRDefault="00A87551" w:rsidP="00572E9B">
          <w:r>
            <w:t>How did you go with your part?</w:t>
          </w:r>
        </w:p>
      </w:sdtContent>
    </w:sdt>
    <w:p w14:paraId="34E5CC09" w14:textId="77777777" w:rsidR="00572E9B" w:rsidRDefault="00572E9B" w:rsidP="00572E9B"/>
    <w:p w14:paraId="6BB59ACB" w14:textId="77777777" w:rsidR="00572E9B" w:rsidRDefault="00572E9B" w:rsidP="00572E9B"/>
    <w:p w14:paraId="4332A797" w14:textId="6ED13A47" w:rsidR="00572E9B" w:rsidRDefault="00730A5B" w:rsidP="00572E9B">
      <w:r>
        <w:t xml:space="preserve">Describe the purpose of the discussion.  </w:t>
      </w:r>
      <w:r w:rsidR="00F12C12">
        <w:t xml:space="preserve">Describe the conflict.  </w:t>
      </w:r>
      <w:r w:rsidR="00572E9B">
        <w:t>What questions could Jane ask to determine Joe’s perspective of the situation?</w:t>
      </w:r>
    </w:p>
    <w:sdt>
      <w:sdtPr>
        <w:id w:val="1078561435"/>
        <w:placeholder>
          <w:docPart w:val="DefaultPlaceholder_-1854013440"/>
        </w:placeholder>
      </w:sdtPr>
      <w:sdtEndPr/>
      <w:sdtContent>
        <w:p w14:paraId="11AF2EF1" w14:textId="335BEDA5" w:rsidR="006478E6" w:rsidRDefault="00A66C51" w:rsidP="006478E6">
          <w:r>
            <w:t>“</w:t>
          </w:r>
          <w:r w:rsidR="006478E6">
            <w:t>To ensure that Joe has done his work or will be able to finish it before the end of the</w:t>
          </w:r>
        </w:p>
        <w:p w14:paraId="565959A3" w14:textId="2F043459" w:rsidR="00572E9B" w:rsidRDefault="006478E6" w:rsidP="0016251F">
          <w:r>
            <w:t xml:space="preserve">day, </w:t>
          </w:r>
          <w:r>
            <w:t>however,</w:t>
          </w:r>
          <w:r>
            <w:t xml:space="preserve"> Joe has not. Hence Jane should ask Joe about how it happened and </w:t>
          </w:r>
          <w:r>
            <w:t xml:space="preserve">try to understand his point of view as well as asking </w:t>
          </w:r>
          <w:r>
            <w:t>if he</w:t>
          </w:r>
          <w:r>
            <w:t xml:space="preserve"> </w:t>
          </w:r>
          <w:r>
            <w:t>needs any help with the work.</w:t>
          </w:r>
          <w:r w:rsidR="00A66C51">
            <w:t>”</w:t>
          </w:r>
        </w:p>
      </w:sdtContent>
    </w:sdt>
    <w:p w14:paraId="2A08365F" w14:textId="77777777" w:rsidR="00572E9B" w:rsidRDefault="00572E9B" w:rsidP="0016251F"/>
    <w:p w14:paraId="67418AAF" w14:textId="3CD09C47" w:rsidR="00673C6A" w:rsidRDefault="00062908" w:rsidP="0016251F">
      <w:r>
        <w:t>Write sentences that</w:t>
      </w:r>
      <w:r w:rsidR="00DE25C2">
        <w:t xml:space="preserve"> </w:t>
      </w:r>
      <w:r w:rsidR="006D54BF">
        <w:t xml:space="preserve">features </w:t>
      </w:r>
      <w:r>
        <w:t>the</w:t>
      </w:r>
      <w:r w:rsidR="00DE25C2">
        <w:t xml:space="preserve"> “I” phrase</w:t>
      </w:r>
      <w:r>
        <w:t>, such as in the example below:</w:t>
      </w:r>
    </w:p>
    <w:p w14:paraId="71D82E06" w14:textId="5142A040" w:rsidR="00FE179D" w:rsidRDefault="00673C6A" w:rsidP="00572E9B">
      <w:pPr>
        <w:ind w:left="720"/>
      </w:pPr>
      <w:r>
        <w:t xml:space="preserve">“I feel </w:t>
      </w:r>
      <w:r w:rsidRPr="00431A16">
        <w:rPr>
          <w:i/>
        </w:rPr>
        <w:t>[your feeling]</w:t>
      </w:r>
      <w:r>
        <w:t xml:space="preserve"> when </w:t>
      </w:r>
      <w:r w:rsidRPr="00431A16">
        <w:rPr>
          <w:i/>
        </w:rPr>
        <w:t>[their behaviour]</w:t>
      </w:r>
      <w:r>
        <w:t xml:space="preserve"> because </w:t>
      </w:r>
      <w:r w:rsidRPr="00431A16">
        <w:rPr>
          <w:i/>
        </w:rPr>
        <w:t>[effects on you]</w:t>
      </w:r>
      <w:r>
        <w:t xml:space="preserve">.  I would like </w:t>
      </w:r>
      <w:r w:rsidRPr="00431A16">
        <w:rPr>
          <w:i/>
        </w:rPr>
        <w:t>[alternative behaviour]</w:t>
      </w:r>
      <w:r>
        <w:t xml:space="preserve">”.  </w:t>
      </w:r>
    </w:p>
    <w:sdt>
      <w:sdtPr>
        <w:id w:val="-1017153005"/>
        <w:placeholder>
          <w:docPart w:val="DefaultPlaceholder_-1854013440"/>
        </w:placeholder>
      </w:sdtPr>
      <w:sdtEndPr/>
      <w:sdtContent>
        <w:p w14:paraId="2F6661FE" w14:textId="016E8416" w:rsidR="005C1481" w:rsidRDefault="00A66C51" w:rsidP="0016251F">
          <w:r>
            <w:t>“</w:t>
          </w:r>
          <w:r w:rsidR="00447331">
            <w:t>I feel let down when you can’t complete the task because it negatively impacts my result. I would like to work together on this task to complete it in time.</w:t>
          </w:r>
          <w:r>
            <w:t>”</w:t>
          </w:r>
        </w:p>
      </w:sdtContent>
    </w:sdt>
    <w:p w14:paraId="1ABC4E14" w14:textId="77777777" w:rsidR="00572E9B" w:rsidRDefault="00572E9B" w:rsidP="00F12C12"/>
    <w:p w14:paraId="4EA35AE9" w14:textId="56E6B8CE"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  <w:r w:rsidR="007B431C">
        <w:t xml:space="preserve"> </w:t>
      </w:r>
    </w:p>
    <w:sdt>
      <w:sdtPr>
        <w:id w:val="-617222886"/>
        <w:placeholder>
          <w:docPart w:val="DefaultPlaceholder_-1854013440"/>
        </w:placeholder>
      </w:sdtPr>
      <w:sdtEndPr/>
      <w:sdtContent>
        <w:p w14:paraId="00CBDB57" w14:textId="5A28DBC1" w:rsidR="003B355E" w:rsidRDefault="00A66C51" w:rsidP="00B071BB">
          <w:r>
            <w:t>“</w:t>
          </w:r>
          <w:r w:rsidR="005D70AF">
            <w:t>I</w:t>
          </w:r>
          <w:r w:rsidR="00447331">
            <w:t xml:space="preserve"> had other priorities at the time and therefore could not complete the work.</w:t>
          </w:r>
          <w:r>
            <w:t>”</w:t>
          </w:r>
        </w:p>
      </w:sdtContent>
    </w:sdt>
    <w:p w14:paraId="4B525202" w14:textId="77777777" w:rsidR="003B355E" w:rsidRDefault="003B355E" w:rsidP="00B071BB"/>
    <w:p w14:paraId="0D688974" w14:textId="77777777" w:rsidR="00060CE1" w:rsidRDefault="00060CE1" w:rsidP="00F12C12"/>
    <w:p w14:paraId="5B7560AB" w14:textId="396068BE" w:rsidR="00F12C12" w:rsidRDefault="009A377F" w:rsidP="00F12C12">
      <w:r>
        <w:t xml:space="preserve">How </w:t>
      </w:r>
      <w:r w:rsidR="007A0FDF">
        <w:t>c</w:t>
      </w:r>
      <w:r>
        <w:t xml:space="preserve">ould </w:t>
      </w:r>
      <w:r w:rsidR="003B355E">
        <w:t>Jane</w:t>
      </w:r>
      <w:r w:rsidR="007A0FDF">
        <w:t xml:space="preserve"> </w:t>
      </w:r>
      <w:r>
        <w:t xml:space="preserve">paraphrase </w:t>
      </w:r>
      <w:r w:rsidR="003B355E">
        <w:t>Joe</w:t>
      </w:r>
      <w:r w:rsidR="00F044D0">
        <w:t>’s</w:t>
      </w:r>
      <w:r>
        <w:t xml:space="preserve"> reason </w:t>
      </w:r>
      <w:r w:rsidR="00F044D0">
        <w:t xml:space="preserve">for missing the deadline </w:t>
      </w:r>
      <w:r>
        <w:t xml:space="preserve">to </w:t>
      </w:r>
      <w:r w:rsidR="00F044D0">
        <w:t xml:space="preserve">ensure that she understands </w:t>
      </w:r>
      <w:r w:rsidR="003B355E">
        <w:t>Joe</w:t>
      </w:r>
      <w:r w:rsidR="003718C8">
        <w:t xml:space="preserve">’s </w:t>
      </w:r>
      <w:r w:rsidR="00F12C12">
        <w:t>perspective?</w:t>
      </w:r>
    </w:p>
    <w:sdt>
      <w:sdtPr>
        <w:id w:val="-1719431390"/>
        <w:placeholder>
          <w:docPart w:val="DefaultPlaceholder_-1854013440"/>
        </w:placeholder>
      </w:sdtPr>
      <w:sdtEndPr/>
      <w:sdtContent>
        <w:p w14:paraId="64FE42BC" w14:textId="231AD5A4" w:rsidR="003B355E" w:rsidRDefault="005D70AF" w:rsidP="00F12C12">
          <w:r>
            <w:t>Joe had other important tasks to do and completed them before attempting the task</w:t>
          </w:r>
        </w:p>
      </w:sdtContent>
    </w:sdt>
    <w:p w14:paraId="52BCF36B" w14:textId="77777777" w:rsidR="003B355E" w:rsidRDefault="003B355E" w:rsidP="00F12C12"/>
    <w:p w14:paraId="19626018" w14:textId="77777777" w:rsidR="003B355E" w:rsidRDefault="003B355E" w:rsidP="00DC130F">
      <w:pPr>
        <w:pStyle w:val="Heading3"/>
      </w:pPr>
    </w:p>
    <w:p w14:paraId="7AAD7FF1" w14:textId="19D19C35"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14:paraId="48FEE1EC" w14:textId="2DCF6AA3" w:rsidR="000975F6" w:rsidRDefault="009A377F" w:rsidP="0016251F">
      <w:r>
        <w:t xml:space="preserve">Now that </w:t>
      </w:r>
      <w:r w:rsidR="003B355E">
        <w:t>Jane</w:t>
      </w:r>
      <w:r w:rsidR="00DA0409">
        <w:t xml:space="preserve"> </w:t>
      </w:r>
      <w:r w:rsidR="00DC130F">
        <w:t>understand</w:t>
      </w:r>
      <w:r w:rsidR="00DA0409">
        <w:t>s</w:t>
      </w:r>
      <w:r w:rsidR="00DC130F">
        <w:t xml:space="preserve"> </w:t>
      </w:r>
      <w:r w:rsidR="003B355E">
        <w:t>Joe</w:t>
      </w:r>
      <w:r w:rsidR="00DA0409">
        <w:t>’s</w:t>
      </w:r>
      <w:r w:rsidR="00021FA3">
        <w:t xml:space="preserve"> </w:t>
      </w:r>
      <w:r w:rsidR="00DC130F">
        <w:t xml:space="preserve">perspective, how could </w:t>
      </w:r>
      <w:r w:rsidR="003B355E">
        <w:t>Jane</w:t>
      </w:r>
      <w:r w:rsidR="00021FA3">
        <w:t xml:space="preserve"> </w:t>
      </w:r>
      <w:r w:rsidR="00782697">
        <w:t xml:space="preserve">empathise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id w:val="-2035028772"/>
        <w:placeholder>
          <w:docPart w:val="DefaultPlaceholder_-1854013440"/>
        </w:placeholder>
      </w:sdtPr>
      <w:sdtEndPr/>
      <w:sdtContent>
        <w:p w14:paraId="35B764EF" w14:textId="7D01DE7E" w:rsidR="00BC7236" w:rsidRDefault="00A66C51" w:rsidP="00021FA3">
          <w:r>
            <w:t>“</w:t>
          </w:r>
          <w:r w:rsidR="005D70AF">
            <w:t xml:space="preserve">I understand </w:t>
          </w:r>
          <w:r w:rsidR="00A50E84">
            <w:t xml:space="preserve">that you feel bad and embarrassed that you couldn’t complete the report. I also understand </w:t>
          </w:r>
          <w:r w:rsidR="005D70AF">
            <w:t>that there can be a lot of outside factors effecting your commitments to the task. I agree, it can be difficult to balance these factors</w:t>
          </w:r>
          <w:r w:rsidR="00A50E84">
            <w:t>.</w:t>
          </w:r>
          <w:r>
            <w:t>”</w:t>
          </w:r>
        </w:p>
      </w:sdtContent>
    </w:sdt>
    <w:p w14:paraId="1BACCC39" w14:textId="77777777" w:rsidR="00BC7236" w:rsidRDefault="00BC7236" w:rsidP="00021FA3"/>
    <w:p w14:paraId="7BFAD656" w14:textId="5AEE72D6" w:rsidR="00380721" w:rsidRPr="006E0EA6" w:rsidRDefault="00380721" w:rsidP="00380721">
      <w:pPr>
        <w:pStyle w:val="Heading3"/>
        <w:rPr>
          <w:b/>
          <w:bCs/>
        </w:rPr>
      </w:pPr>
      <w:r w:rsidRPr="006E0EA6">
        <w:rPr>
          <w:b/>
          <w:bCs/>
        </w:rPr>
        <w:t>Apologise</w:t>
      </w:r>
    </w:p>
    <w:p w14:paraId="43704618" w14:textId="19A975DD" w:rsidR="00ED0C76" w:rsidRDefault="00380721" w:rsidP="00ED0C76">
      <w:r>
        <w:t xml:space="preserve">Include an apology if it is </w:t>
      </w:r>
      <w:r w:rsidR="00634A72">
        <w:t>appropriate</w:t>
      </w:r>
      <w:r>
        <w:t>.</w:t>
      </w:r>
      <w:r w:rsidR="006E705D">
        <w:t xml:space="preserve"> </w:t>
      </w:r>
    </w:p>
    <w:sdt>
      <w:sdtPr>
        <w:id w:val="737677256"/>
        <w:placeholder>
          <w:docPart w:val="DefaultPlaceholder_-1854013440"/>
        </w:placeholder>
      </w:sdtPr>
      <w:sdtEndPr/>
      <w:sdtContent>
        <w:p w14:paraId="151B4ECB" w14:textId="5D817AFC" w:rsidR="00BC7236" w:rsidRDefault="00A50E84" w:rsidP="00ED0C76">
          <w:r>
            <w:t>“</w:t>
          </w:r>
          <w:r w:rsidR="005D70AF">
            <w:t>Sorry I couldn’t do it. I’ll try harder next time.</w:t>
          </w:r>
          <w:r>
            <w:t>”</w:t>
          </w:r>
        </w:p>
      </w:sdtContent>
    </w:sdt>
    <w:p w14:paraId="4E4B92C6" w14:textId="444A96AA" w:rsidR="00BC7236" w:rsidRDefault="00BC7236" w:rsidP="00ED0C76"/>
    <w:p w14:paraId="63A682D7" w14:textId="77777777" w:rsidR="0013641A" w:rsidRDefault="0013641A" w:rsidP="009E3575">
      <w:pPr>
        <w:pStyle w:val="Heading3"/>
      </w:pPr>
    </w:p>
    <w:p w14:paraId="3BFAFF55" w14:textId="62D01445"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14:paraId="6FA3AE95" w14:textId="50B968BB" w:rsidR="00782697" w:rsidRDefault="000A2081" w:rsidP="0016251F">
      <w:r>
        <w:t xml:space="preserve">What question could </w:t>
      </w:r>
      <w:r w:rsidR="0013641A">
        <w:t>Jane</w:t>
      </w:r>
      <w:r w:rsidR="0098101D">
        <w:t xml:space="preserve"> </w:t>
      </w:r>
      <w:r>
        <w:t xml:space="preserve">ask to help build </w:t>
      </w:r>
      <w:r w:rsidR="0013641A">
        <w:t>Joe</w:t>
      </w:r>
      <w:r>
        <w:t>’s involvement with potential solutions</w:t>
      </w:r>
      <w:r w:rsidR="00EC60C0">
        <w:t>?</w:t>
      </w:r>
      <w:r w:rsidR="009E3575">
        <w:t xml:space="preserve"> </w:t>
      </w:r>
    </w:p>
    <w:sdt>
      <w:sdtPr>
        <w:id w:val="-1847624717"/>
        <w:placeholder>
          <w:docPart w:val="DefaultPlaceholder_-1854013440"/>
        </w:placeholder>
      </w:sdtPr>
      <w:sdtEndPr/>
      <w:sdtContent>
        <w:p w14:paraId="64026772" w14:textId="0024E6B8" w:rsidR="0013641A" w:rsidRDefault="00A50E84" w:rsidP="0016251F">
          <w:r>
            <w:t>“</w:t>
          </w:r>
          <w:r w:rsidR="00824C89">
            <w:t>Anything I could help with?</w:t>
          </w:r>
          <w:r>
            <w:t>”</w:t>
          </w:r>
        </w:p>
      </w:sdtContent>
    </w:sdt>
    <w:p w14:paraId="0F3B14CD" w14:textId="77777777" w:rsidR="0013641A" w:rsidRDefault="0013641A" w:rsidP="0016251F"/>
    <w:p w14:paraId="6EFB087F" w14:textId="0A97AAC7" w:rsidR="00782697" w:rsidRDefault="00706B4C" w:rsidP="0016251F">
      <w:r>
        <w:t xml:space="preserve">Come up with a way for </w:t>
      </w:r>
      <w:r w:rsidR="0013641A">
        <w:t>Jane</w:t>
      </w:r>
      <w:r w:rsidR="00BE4F37">
        <w:t xml:space="preserve"> and </w:t>
      </w:r>
      <w:r w:rsidR="0013641A">
        <w:t>Joe</w:t>
      </w:r>
      <w:r w:rsidR="00BE4F37">
        <w:t xml:space="preserve"> </w:t>
      </w:r>
      <w:r>
        <w:t xml:space="preserve">to </w:t>
      </w:r>
      <w:r w:rsidR="00BE4F37">
        <w:t xml:space="preserve">settle on a solution.  </w:t>
      </w:r>
    </w:p>
    <w:sdt>
      <w:sdtPr>
        <w:id w:val="1392391084"/>
        <w:placeholder>
          <w:docPart w:val="DefaultPlaceholder_-1854013440"/>
        </w:placeholder>
      </w:sdtPr>
      <w:sdtEndPr/>
      <w:sdtContent>
        <w:p w14:paraId="777F39D4" w14:textId="37C49416" w:rsidR="0013641A" w:rsidRDefault="00780A13" w:rsidP="0016251F">
          <w:r>
            <w:t>Joe works with the help of Jane to complete the report. That way Joe is contributing to the outcome which still completing it in time with help.</w:t>
          </w:r>
        </w:p>
      </w:sdtContent>
    </w:sdt>
    <w:p w14:paraId="669267E2" w14:textId="77777777" w:rsidR="0013641A" w:rsidRDefault="0013641A" w:rsidP="0016251F"/>
    <w:p w14:paraId="5265C771" w14:textId="77777777" w:rsidR="0013641A" w:rsidRDefault="0013641A" w:rsidP="00BE4F37">
      <w:pPr>
        <w:pStyle w:val="Heading3"/>
      </w:pPr>
    </w:p>
    <w:p w14:paraId="76660FF1" w14:textId="14A328ED"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14:paraId="447E7E05" w14:textId="7DB6E5FC" w:rsidR="00BE4F37" w:rsidRDefault="00BE4F37" w:rsidP="00BE4F37">
      <w:r>
        <w:t xml:space="preserve">How could </w:t>
      </w:r>
      <w:r w:rsidR="0013641A">
        <w:t>Jane</w:t>
      </w:r>
      <w:r>
        <w:t xml:space="preserve"> </w:t>
      </w:r>
      <w:r w:rsidR="00706B4C">
        <w:t xml:space="preserve">resolve </w:t>
      </w:r>
      <w:r w:rsidR="00B85CB9">
        <w:t xml:space="preserve">the </w:t>
      </w:r>
      <w:r w:rsidR="00706B4C">
        <w:t>conflict</w:t>
      </w:r>
      <w:r>
        <w:t xml:space="preserve">? </w:t>
      </w:r>
      <w:r w:rsidR="00EE0510">
        <w:t xml:space="preserve"> </w:t>
      </w:r>
      <w:r w:rsidR="0013641A">
        <w:t>Jane</w:t>
      </w:r>
      <w:r w:rsidR="00706B4C">
        <w:t xml:space="preserve"> needs to ensure that </w:t>
      </w:r>
      <w:r w:rsidR="0013641A">
        <w:t>Joe</w:t>
      </w:r>
      <w:r w:rsidR="00706B4C">
        <w:t xml:space="preserve"> agrees</w:t>
      </w:r>
      <w:r w:rsidR="000462C4">
        <w:t>.</w:t>
      </w:r>
      <w:r w:rsidR="00245C09">
        <w:t xml:space="preserve"> W</w:t>
      </w:r>
      <w:r w:rsidR="008C6F9D">
        <w:t xml:space="preserve">rite a response that outlines </w:t>
      </w:r>
      <w:r w:rsidR="00245C09">
        <w:t>appreciation for the solution.</w:t>
      </w:r>
    </w:p>
    <w:sdt>
      <w:sdtPr>
        <w:id w:val="1618175996"/>
        <w:placeholder>
          <w:docPart w:val="DefaultPlaceholder_-1854013440"/>
        </w:placeholder>
      </w:sdtPr>
      <w:sdtEndPr/>
      <w:sdtContent>
        <w:p w14:paraId="7692F3FB" w14:textId="7D2EFBDC" w:rsidR="00A50E84" w:rsidRDefault="00A50E84" w:rsidP="00BE4F37">
          <w:r>
            <w:t>“How about we work together on this report to get it done in time, that sound good?”</w:t>
          </w:r>
        </w:p>
        <w:p w14:paraId="3D1FD520" w14:textId="535F0931" w:rsidR="00A50E84" w:rsidRDefault="00A50E84" w:rsidP="00BE4F37">
          <w:r>
            <w:t>“Yeah, that sounds like a good idea.”</w:t>
          </w:r>
        </w:p>
        <w:p w14:paraId="1C7C1298" w14:textId="2BFDB8F8" w:rsidR="0013641A" w:rsidRDefault="00A50E84" w:rsidP="00BE4F37">
          <w:r>
            <w:t>“Thank you for doing this.”</w:t>
          </w:r>
        </w:p>
      </w:sdtContent>
    </w:sdt>
    <w:p w14:paraId="201A467F" w14:textId="77777777" w:rsidR="0013641A" w:rsidRDefault="0013641A" w:rsidP="00BE4F37"/>
    <w:p w14:paraId="7CEA9636" w14:textId="77777777" w:rsidR="00EE0510" w:rsidRDefault="00EE0510" w:rsidP="00BE4F37"/>
    <w:p w14:paraId="40053B33" w14:textId="732D7117"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14:paraId="23BCDF35" w14:textId="02F52D5C" w:rsidR="00B85CB9" w:rsidRDefault="00B85CB9" w:rsidP="00B85CB9">
      <w:r>
        <w:t xml:space="preserve">How could </w:t>
      </w:r>
      <w:r w:rsidR="0064712A">
        <w:t>Joe</w:t>
      </w:r>
      <w:r>
        <w:t xml:space="preserve"> reconcile</w:t>
      </w:r>
      <w:r w:rsidR="00D55F9B">
        <w:t xml:space="preserve"> </w:t>
      </w:r>
      <w:r w:rsidR="00F044D0">
        <w:t xml:space="preserve">the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id w:val="-989014408"/>
        <w:placeholder>
          <w:docPart w:val="DefaultPlaceholder_-1854013440"/>
        </w:placeholder>
      </w:sdtPr>
      <w:sdtEndPr/>
      <w:sdtContent>
        <w:p w14:paraId="12D9D992" w14:textId="272A5220" w:rsidR="0064712A" w:rsidRDefault="00A50E84" w:rsidP="00B85CB9">
          <w:r>
            <w:t>“</w:t>
          </w:r>
          <w:r w:rsidR="006909E1">
            <w:t xml:space="preserve">You were a great help in completing this task, I really appreciate </w:t>
          </w:r>
          <w:r w:rsidR="00837FB1">
            <w:t>everything you do for me</w:t>
          </w:r>
          <w:r w:rsidR="00D90686">
            <w:t xml:space="preserve"> and I don’t know where I would be without you</w:t>
          </w:r>
          <w:r w:rsidR="006909E1">
            <w:t xml:space="preserve">. </w:t>
          </w:r>
          <w:r w:rsidR="00837FB1">
            <w:t xml:space="preserve">How </w:t>
          </w:r>
          <w:r>
            <w:t>about we grab a bite after this is over, on me.”</w:t>
          </w:r>
        </w:p>
      </w:sdtContent>
    </w:sdt>
    <w:p w14:paraId="25DCA81B" w14:textId="77777777" w:rsidR="0064712A" w:rsidRDefault="0064712A" w:rsidP="00B85CB9"/>
    <w:p w14:paraId="745B38D0" w14:textId="77777777" w:rsidR="0064712A" w:rsidRDefault="0064712A" w:rsidP="000975F6"/>
    <w:p w14:paraId="16650F0E" w14:textId="4180DB08"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r w:rsidR="0064712A">
        <w:t>Joe</w:t>
      </w:r>
      <w:r w:rsidR="000462C4">
        <w:t xml:space="preserve"> </w:t>
      </w:r>
      <w:r>
        <w:t xml:space="preserve">know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id w:val="-2131697219"/>
        <w:placeholder>
          <w:docPart w:val="DefaultPlaceholder_-1854013440"/>
        </w:placeholder>
      </w:sdtPr>
      <w:sdtEndPr/>
      <w:sdtContent>
        <w:p w14:paraId="5C7E1C26" w14:textId="01FEAA3C" w:rsidR="00E42C37" w:rsidRDefault="006909E1" w:rsidP="000975F6">
          <w:r>
            <w:t>Smile, nod and respond in pauses in a way that does interrupt Joe.</w:t>
          </w:r>
        </w:p>
      </w:sdtContent>
    </w:sdt>
    <w:p w14:paraId="5044F5BF" w14:textId="16A58EB2" w:rsidR="00B33478" w:rsidRDefault="00B33478" w:rsidP="0016251F"/>
    <w:p w14:paraId="685FFF6E" w14:textId="77777777" w:rsidR="00706EAB" w:rsidRDefault="00706EAB" w:rsidP="0016251F"/>
    <w:p w14:paraId="7E474296" w14:textId="28BC749F" w:rsidR="00404509" w:rsidRDefault="00401FD5" w:rsidP="0016251F">
      <w:r>
        <w:t xml:space="preserve">What could </w:t>
      </w:r>
      <w:r w:rsidR="00E42C37">
        <w:t>Jane</w:t>
      </w:r>
      <w:r>
        <w:t xml:space="preserve"> do if </w:t>
      </w:r>
      <w:r w:rsidR="00E42C37">
        <w:t>Joe</w:t>
      </w:r>
      <w:r>
        <w:t xml:space="preserve"> started to withdraw from the conflict </w:t>
      </w:r>
      <w:r w:rsidR="00CD218B">
        <w:t>at any stage?</w:t>
      </w:r>
    </w:p>
    <w:sdt>
      <w:sdtPr>
        <w:id w:val="617795696"/>
        <w:placeholder>
          <w:docPart w:val="DefaultPlaceholder_-1854013440"/>
        </w:placeholder>
      </w:sdtPr>
      <w:sdtEndPr/>
      <w:sdtContent>
        <w:p w14:paraId="01DC937A" w14:textId="6C285325" w:rsidR="00E42C37" w:rsidRDefault="006909E1" w:rsidP="00401FD5">
          <w:r>
            <w:t>Make sure he knows she wants what’s best for both of them and that she wants to help him succeed.</w:t>
          </w:r>
        </w:p>
      </w:sdtContent>
    </w:sdt>
    <w:p w14:paraId="073A6242" w14:textId="77777777" w:rsidR="00E42C37" w:rsidRDefault="00E42C37" w:rsidP="00401FD5"/>
    <w:p w14:paraId="71915C31" w14:textId="77777777" w:rsidR="00401FD5" w:rsidRDefault="00401FD5" w:rsidP="00401FD5"/>
    <w:bookmarkEnd w:id="0"/>
    <w:p w14:paraId="708AAF2C" w14:textId="3347EAC6" w:rsidR="00401FD5" w:rsidRDefault="00401FD5" w:rsidP="00401FD5"/>
    <w:sectPr w:rsidR="00401FD5" w:rsidSect="00133329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8CA12" w14:textId="77777777" w:rsidR="00CD2193" w:rsidRDefault="00CD2193" w:rsidP="00912467">
      <w:r>
        <w:separator/>
      </w:r>
    </w:p>
  </w:endnote>
  <w:endnote w:type="continuationSeparator" w:id="0">
    <w:p w14:paraId="089693A5" w14:textId="77777777" w:rsidR="00CD2193" w:rsidRDefault="00CD2193" w:rsidP="0091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A842" w14:textId="7F59FABE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46FAB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34C3" w14:textId="0E8537DC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9404DC">
      <w:rPr>
        <w:noProof/>
      </w:rPr>
      <w:t>7</w:t>
    </w:r>
    <w:r>
      <w:rPr>
        <w:noProof/>
      </w:rPr>
      <w:fldChar w:fldCharType="end"/>
    </w:r>
    <w:r>
      <w:rPr>
        <w:noProof/>
      </w:rPr>
      <w:drawing>
        <wp:anchor distT="0" distB="0" distL="114300" distR="114300" simplePos="0" relativeHeight="251667456" behindDoc="1" locked="0" layoutInCell="1" allowOverlap="1" wp14:anchorId="3631D8BB" wp14:editId="31544CFC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333F" w14:textId="32BDAC9B" w:rsidR="000462C4" w:rsidRDefault="000462C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8F23E7" wp14:editId="1ADC0F35">
              <wp:simplePos x="0" y="0"/>
              <wp:positionH relativeFrom="column">
                <wp:posOffset>3546231</wp:posOffset>
              </wp:positionH>
              <wp:positionV relativeFrom="paragraph">
                <wp:posOffset>-2343052</wp:posOffset>
              </wp:positionV>
              <wp:extent cx="2702169" cy="179363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02169" cy="17936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B7D148C" id="Rectangle 1" o:spid="_x0000_s1026" style="position:absolute;margin-left:279.25pt;margin-top:-184.5pt;width:212.75pt;height:1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" fillcolor="white [3212]" stroked="f"/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C430E6">
      <w:rPr>
        <w:noProof/>
      </w:rPr>
      <w:t>1</w:t>
    </w:r>
    <w:r>
      <w:rPr>
        <w:noProof/>
      </w:rPr>
      <w:fldChar w:fldCharType="end"/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AA8544" wp14:editId="06C77C37">
              <wp:simplePos x="0" y="0"/>
              <wp:positionH relativeFrom="column">
                <wp:posOffset>-861060</wp:posOffset>
              </wp:positionH>
              <wp:positionV relativeFrom="paragraph">
                <wp:posOffset>168275</wp:posOffset>
              </wp:positionV>
              <wp:extent cx="7033944" cy="1881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3944" cy="188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640E8B" w14:textId="77777777" w:rsidR="000462C4" w:rsidRPr="00083346" w:rsidRDefault="000462C4">
                          <w:pPr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CRICOS Code: 00219C | RTO Code: 40939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AA85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-67.8pt;margin-top:13.25pt;width:553.8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" filled="f" stroked="f">
              <v:textbox>
                <w:txbxContent>
                  <w:p w14:paraId="53640E8B" w14:textId="77777777" w:rsidR="000462C4" w:rsidRPr="00083346" w:rsidRDefault="000462C4">
                    <w:pPr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CRICOS Code: 00219C | RTO Code: 40939                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5766A" w14:textId="77777777" w:rsidR="00CD2193" w:rsidRDefault="00CD2193" w:rsidP="00912467">
      <w:r>
        <w:separator/>
      </w:r>
    </w:p>
  </w:footnote>
  <w:footnote w:type="continuationSeparator" w:id="0">
    <w:p w14:paraId="17D56DFB" w14:textId="77777777" w:rsidR="00CD2193" w:rsidRDefault="00CD2193" w:rsidP="0091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7942" w14:textId="77777777" w:rsidR="000462C4" w:rsidRDefault="000462C4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EC0B788" wp14:editId="524DBE56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173A" w14:textId="77777777" w:rsidR="000462C4" w:rsidRPr="00A93FFD" w:rsidRDefault="000462C4" w:rsidP="00A93FF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B8BD298" wp14:editId="0E1AD389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334F" w14:textId="6667BF29" w:rsidR="000462C4" w:rsidRDefault="000462C4">
    <w:pPr>
      <w:pStyle w:val="Header"/>
    </w:pPr>
    <w:r w:rsidRPr="00083346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0A1A2B3A" wp14:editId="1EF1FF0D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COIT11239 Professional Communication Skills for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 w15:restartNumberingAfterBreak="0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 w15:restartNumberingAfterBreak="0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evenAndOddHeaders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21FA3"/>
    <w:rsid w:val="00024474"/>
    <w:rsid w:val="00024D40"/>
    <w:rsid w:val="00027B20"/>
    <w:rsid w:val="00032727"/>
    <w:rsid w:val="000332E1"/>
    <w:rsid w:val="00035A05"/>
    <w:rsid w:val="000462C4"/>
    <w:rsid w:val="00046E9C"/>
    <w:rsid w:val="00053453"/>
    <w:rsid w:val="00060CE1"/>
    <w:rsid w:val="000611AC"/>
    <w:rsid w:val="00062908"/>
    <w:rsid w:val="0007532B"/>
    <w:rsid w:val="00077A7B"/>
    <w:rsid w:val="00082901"/>
    <w:rsid w:val="00083346"/>
    <w:rsid w:val="00095313"/>
    <w:rsid w:val="000975F6"/>
    <w:rsid w:val="000A03F0"/>
    <w:rsid w:val="000A2081"/>
    <w:rsid w:val="000B5074"/>
    <w:rsid w:val="000C3E4A"/>
    <w:rsid w:val="000D084D"/>
    <w:rsid w:val="000D2F21"/>
    <w:rsid w:val="000D41C8"/>
    <w:rsid w:val="000D4773"/>
    <w:rsid w:val="000D6A9D"/>
    <w:rsid w:val="000E525F"/>
    <w:rsid w:val="000E6B77"/>
    <w:rsid w:val="000F1FD3"/>
    <w:rsid w:val="000F3BDA"/>
    <w:rsid w:val="001025BA"/>
    <w:rsid w:val="00106106"/>
    <w:rsid w:val="001310F9"/>
    <w:rsid w:val="00133329"/>
    <w:rsid w:val="00133DD1"/>
    <w:rsid w:val="00134A13"/>
    <w:rsid w:val="00134AC1"/>
    <w:rsid w:val="001350D8"/>
    <w:rsid w:val="0013641A"/>
    <w:rsid w:val="00145551"/>
    <w:rsid w:val="0016251F"/>
    <w:rsid w:val="00163123"/>
    <w:rsid w:val="00170DA3"/>
    <w:rsid w:val="00173A76"/>
    <w:rsid w:val="0017569D"/>
    <w:rsid w:val="001772B6"/>
    <w:rsid w:val="00180A8C"/>
    <w:rsid w:val="00180EDC"/>
    <w:rsid w:val="00196434"/>
    <w:rsid w:val="001A015A"/>
    <w:rsid w:val="001A1FC6"/>
    <w:rsid w:val="001A3D6A"/>
    <w:rsid w:val="001B02B7"/>
    <w:rsid w:val="001B199A"/>
    <w:rsid w:val="001B6E8A"/>
    <w:rsid w:val="001C57FC"/>
    <w:rsid w:val="001C7517"/>
    <w:rsid w:val="00201E4A"/>
    <w:rsid w:val="00210DDA"/>
    <w:rsid w:val="00211BA3"/>
    <w:rsid w:val="00211EC1"/>
    <w:rsid w:val="00215001"/>
    <w:rsid w:val="002239CB"/>
    <w:rsid w:val="00227305"/>
    <w:rsid w:val="00227E71"/>
    <w:rsid w:val="00236B27"/>
    <w:rsid w:val="002456B0"/>
    <w:rsid w:val="00245C09"/>
    <w:rsid w:val="00256356"/>
    <w:rsid w:val="00257387"/>
    <w:rsid w:val="00271F56"/>
    <w:rsid w:val="00273C13"/>
    <w:rsid w:val="002740DD"/>
    <w:rsid w:val="002872F0"/>
    <w:rsid w:val="002A633B"/>
    <w:rsid w:val="002A7A64"/>
    <w:rsid w:val="002C4B83"/>
    <w:rsid w:val="002C54A3"/>
    <w:rsid w:val="002D5198"/>
    <w:rsid w:val="002E563A"/>
    <w:rsid w:val="002E7CF5"/>
    <w:rsid w:val="002F5874"/>
    <w:rsid w:val="002F673C"/>
    <w:rsid w:val="002F7B46"/>
    <w:rsid w:val="00300527"/>
    <w:rsid w:val="00302D67"/>
    <w:rsid w:val="00306EDC"/>
    <w:rsid w:val="003070D4"/>
    <w:rsid w:val="003074C0"/>
    <w:rsid w:val="00310872"/>
    <w:rsid w:val="003154F9"/>
    <w:rsid w:val="00320EDD"/>
    <w:rsid w:val="00346FAB"/>
    <w:rsid w:val="00361EDE"/>
    <w:rsid w:val="00363916"/>
    <w:rsid w:val="003718C8"/>
    <w:rsid w:val="003745E0"/>
    <w:rsid w:val="00380721"/>
    <w:rsid w:val="00380C27"/>
    <w:rsid w:val="0038425E"/>
    <w:rsid w:val="00385790"/>
    <w:rsid w:val="003878D5"/>
    <w:rsid w:val="00391A7F"/>
    <w:rsid w:val="003B355E"/>
    <w:rsid w:val="003C33F4"/>
    <w:rsid w:val="003D0315"/>
    <w:rsid w:val="003E475C"/>
    <w:rsid w:val="003F418B"/>
    <w:rsid w:val="003F679C"/>
    <w:rsid w:val="003F6C27"/>
    <w:rsid w:val="004004B6"/>
    <w:rsid w:val="00401FD5"/>
    <w:rsid w:val="00404509"/>
    <w:rsid w:val="0041790C"/>
    <w:rsid w:val="00430625"/>
    <w:rsid w:val="00430EAE"/>
    <w:rsid w:val="004360E0"/>
    <w:rsid w:val="00437706"/>
    <w:rsid w:val="00442080"/>
    <w:rsid w:val="00443F3B"/>
    <w:rsid w:val="00447331"/>
    <w:rsid w:val="00454A5B"/>
    <w:rsid w:val="00455DE0"/>
    <w:rsid w:val="00462E19"/>
    <w:rsid w:val="00463A14"/>
    <w:rsid w:val="00470795"/>
    <w:rsid w:val="00473733"/>
    <w:rsid w:val="00474BB0"/>
    <w:rsid w:val="004808CD"/>
    <w:rsid w:val="00482276"/>
    <w:rsid w:val="004B3C35"/>
    <w:rsid w:val="004C27A2"/>
    <w:rsid w:val="004C445B"/>
    <w:rsid w:val="0050076B"/>
    <w:rsid w:val="00500A99"/>
    <w:rsid w:val="00514F27"/>
    <w:rsid w:val="00516DFF"/>
    <w:rsid w:val="00520CB6"/>
    <w:rsid w:val="00522E9E"/>
    <w:rsid w:val="00523B77"/>
    <w:rsid w:val="00537342"/>
    <w:rsid w:val="0054753D"/>
    <w:rsid w:val="005672F2"/>
    <w:rsid w:val="00567A8E"/>
    <w:rsid w:val="00572E9B"/>
    <w:rsid w:val="0057636D"/>
    <w:rsid w:val="005851BA"/>
    <w:rsid w:val="00591FB5"/>
    <w:rsid w:val="005A328A"/>
    <w:rsid w:val="005C1481"/>
    <w:rsid w:val="005D1E45"/>
    <w:rsid w:val="005D22E4"/>
    <w:rsid w:val="005D70AF"/>
    <w:rsid w:val="005E25F6"/>
    <w:rsid w:val="005E4AE4"/>
    <w:rsid w:val="005E716D"/>
    <w:rsid w:val="005E71E1"/>
    <w:rsid w:val="005E793F"/>
    <w:rsid w:val="005F6433"/>
    <w:rsid w:val="00611C58"/>
    <w:rsid w:val="006121D3"/>
    <w:rsid w:val="006148D4"/>
    <w:rsid w:val="00621D57"/>
    <w:rsid w:val="00627F93"/>
    <w:rsid w:val="00631FAC"/>
    <w:rsid w:val="00634A72"/>
    <w:rsid w:val="00635E95"/>
    <w:rsid w:val="0064712A"/>
    <w:rsid w:val="006478E6"/>
    <w:rsid w:val="00651D04"/>
    <w:rsid w:val="0065284C"/>
    <w:rsid w:val="00656927"/>
    <w:rsid w:val="00665CE4"/>
    <w:rsid w:val="006703C7"/>
    <w:rsid w:val="00673C6A"/>
    <w:rsid w:val="00675FCF"/>
    <w:rsid w:val="00680D45"/>
    <w:rsid w:val="006909E1"/>
    <w:rsid w:val="006917F1"/>
    <w:rsid w:val="00697373"/>
    <w:rsid w:val="00697C22"/>
    <w:rsid w:val="006A1111"/>
    <w:rsid w:val="006B5A0A"/>
    <w:rsid w:val="006B74E8"/>
    <w:rsid w:val="006C1584"/>
    <w:rsid w:val="006C6499"/>
    <w:rsid w:val="006D54BF"/>
    <w:rsid w:val="006D55B3"/>
    <w:rsid w:val="006E0EA6"/>
    <w:rsid w:val="006E705D"/>
    <w:rsid w:val="006F4E4A"/>
    <w:rsid w:val="00700900"/>
    <w:rsid w:val="00706B4C"/>
    <w:rsid w:val="00706EAB"/>
    <w:rsid w:val="00727290"/>
    <w:rsid w:val="00730A5B"/>
    <w:rsid w:val="00733CB9"/>
    <w:rsid w:val="00736851"/>
    <w:rsid w:val="00746BF2"/>
    <w:rsid w:val="00755E75"/>
    <w:rsid w:val="00763AF3"/>
    <w:rsid w:val="0077083E"/>
    <w:rsid w:val="00771B3A"/>
    <w:rsid w:val="00774AAC"/>
    <w:rsid w:val="00774EE0"/>
    <w:rsid w:val="007806D0"/>
    <w:rsid w:val="00780A13"/>
    <w:rsid w:val="00782697"/>
    <w:rsid w:val="007A0586"/>
    <w:rsid w:val="007A0FDF"/>
    <w:rsid w:val="007A3FCE"/>
    <w:rsid w:val="007A4BDC"/>
    <w:rsid w:val="007B431C"/>
    <w:rsid w:val="007B501A"/>
    <w:rsid w:val="007C12EC"/>
    <w:rsid w:val="007D45E6"/>
    <w:rsid w:val="007D5276"/>
    <w:rsid w:val="007E2A75"/>
    <w:rsid w:val="007E7032"/>
    <w:rsid w:val="00803525"/>
    <w:rsid w:val="008057C7"/>
    <w:rsid w:val="00807A31"/>
    <w:rsid w:val="008143F5"/>
    <w:rsid w:val="0081752E"/>
    <w:rsid w:val="00821292"/>
    <w:rsid w:val="00824447"/>
    <w:rsid w:val="00824C89"/>
    <w:rsid w:val="00837FB1"/>
    <w:rsid w:val="00843311"/>
    <w:rsid w:val="008649D4"/>
    <w:rsid w:val="00866326"/>
    <w:rsid w:val="0086636E"/>
    <w:rsid w:val="00866A6A"/>
    <w:rsid w:val="008775D3"/>
    <w:rsid w:val="00883BAA"/>
    <w:rsid w:val="008A2F91"/>
    <w:rsid w:val="008B411C"/>
    <w:rsid w:val="008C184F"/>
    <w:rsid w:val="008C6F9D"/>
    <w:rsid w:val="008D56C7"/>
    <w:rsid w:val="008F3147"/>
    <w:rsid w:val="008F477A"/>
    <w:rsid w:val="008F6D0D"/>
    <w:rsid w:val="009044AF"/>
    <w:rsid w:val="00912467"/>
    <w:rsid w:val="00915AAE"/>
    <w:rsid w:val="00920ABD"/>
    <w:rsid w:val="0092468F"/>
    <w:rsid w:val="00926BCC"/>
    <w:rsid w:val="00933017"/>
    <w:rsid w:val="00936504"/>
    <w:rsid w:val="009404DC"/>
    <w:rsid w:val="00942DDD"/>
    <w:rsid w:val="00951624"/>
    <w:rsid w:val="0095671E"/>
    <w:rsid w:val="00967F83"/>
    <w:rsid w:val="009709B0"/>
    <w:rsid w:val="009739A5"/>
    <w:rsid w:val="0098101D"/>
    <w:rsid w:val="00984864"/>
    <w:rsid w:val="009A3089"/>
    <w:rsid w:val="009A377F"/>
    <w:rsid w:val="009A4AF0"/>
    <w:rsid w:val="009B5C6F"/>
    <w:rsid w:val="009D0226"/>
    <w:rsid w:val="009D6EDC"/>
    <w:rsid w:val="009E10DE"/>
    <w:rsid w:val="009E3575"/>
    <w:rsid w:val="009F161E"/>
    <w:rsid w:val="009F2383"/>
    <w:rsid w:val="00A1170D"/>
    <w:rsid w:val="00A122EF"/>
    <w:rsid w:val="00A1660B"/>
    <w:rsid w:val="00A266B3"/>
    <w:rsid w:val="00A27E0E"/>
    <w:rsid w:val="00A3128E"/>
    <w:rsid w:val="00A40276"/>
    <w:rsid w:val="00A41CF9"/>
    <w:rsid w:val="00A43AE9"/>
    <w:rsid w:val="00A46FA4"/>
    <w:rsid w:val="00A50610"/>
    <w:rsid w:val="00A50E84"/>
    <w:rsid w:val="00A51EDE"/>
    <w:rsid w:val="00A51F09"/>
    <w:rsid w:val="00A643AD"/>
    <w:rsid w:val="00A66C51"/>
    <w:rsid w:val="00A77894"/>
    <w:rsid w:val="00A80193"/>
    <w:rsid w:val="00A85060"/>
    <w:rsid w:val="00A87551"/>
    <w:rsid w:val="00A93FFD"/>
    <w:rsid w:val="00A952C2"/>
    <w:rsid w:val="00A95471"/>
    <w:rsid w:val="00AA57A4"/>
    <w:rsid w:val="00AC4C8C"/>
    <w:rsid w:val="00AD7659"/>
    <w:rsid w:val="00AF0535"/>
    <w:rsid w:val="00AF30B4"/>
    <w:rsid w:val="00B056A6"/>
    <w:rsid w:val="00B071BB"/>
    <w:rsid w:val="00B13531"/>
    <w:rsid w:val="00B15711"/>
    <w:rsid w:val="00B2219D"/>
    <w:rsid w:val="00B33478"/>
    <w:rsid w:val="00B4431A"/>
    <w:rsid w:val="00B47E46"/>
    <w:rsid w:val="00B54335"/>
    <w:rsid w:val="00B607D9"/>
    <w:rsid w:val="00B66B3C"/>
    <w:rsid w:val="00B75AFD"/>
    <w:rsid w:val="00B85CB9"/>
    <w:rsid w:val="00B86781"/>
    <w:rsid w:val="00B9643D"/>
    <w:rsid w:val="00BB219B"/>
    <w:rsid w:val="00BB3A41"/>
    <w:rsid w:val="00BC207E"/>
    <w:rsid w:val="00BC21F3"/>
    <w:rsid w:val="00BC7236"/>
    <w:rsid w:val="00BD7188"/>
    <w:rsid w:val="00BE0641"/>
    <w:rsid w:val="00BE117F"/>
    <w:rsid w:val="00BE4F37"/>
    <w:rsid w:val="00BE6D0D"/>
    <w:rsid w:val="00C06F3E"/>
    <w:rsid w:val="00C106D1"/>
    <w:rsid w:val="00C12321"/>
    <w:rsid w:val="00C1634C"/>
    <w:rsid w:val="00C27089"/>
    <w:rsid w:val="00C31766"/>
    <w:rsid w:val="00C31F14"/>
    <w:rsid w:val="00C33DF7"/>
    <w:rsid w:val="00C340AE"/>
    <w:rsid w:val="00C430E6"/>
    <w:rsid w:val="00C43EBE"/>
    <w:rsid w:val="00C4444C"/>
    <w:rsid w:val="00C47D77"/>
    <w:rsid w:val="00C603A3"/>
    <w:rsid w:val="00C64AEF"/>
    <w:rsid w:val="00C70836"/>
    <w:rsid w:val="00C77823"/>
    <w:rsid w:val="00C77E21"/>
    <w:rsid w:val="00CA3C4C"/>
    <w:rsid w:val="00CA45A1"/>
    <w:rsid w:val="00CD1AD7"/>
    <w:rsid w:val="00CD218B"/>
    <w:rsid w:val="00CD2193"/>
    <w:rsid w:val="00CD3022"/>
    <w:rsid w:val="00CE0F4E"/>
    <w:rsid w:val="00CE77D7"/>
    <w:rsid w:val="00D1451C"/>
    <w:rsid w:val="00D403C3"/>
    <w:rsid w:val="00D4731D"/>
    <w:rsid w:val="00D55187"/>
    <w:rsid w:val="00D55F9B"/>
    <w:rsid w:val="00D62DB4"/>
    <w:rsid w:val="00D645B9"/>
    <w:rsid w:val="00D65759"/>
    <w:rsid w:val="00D90686"/>
    <w:rsid w:val="00DA0409"/>
    <w:rsid w:val="00DA20ED"/>
    <w:rsid w:val="00DA2CF2"/>
    <w:rsid w:val="00DA4E8E"/>
    <w:rsid w:val="00DA4FBF"/>
    <w:rsid w:val="00DA7EE0"/>
    <w:rsid w:val="00DC130F"/>
    <w:rsid w:val="00DD181D"/>
    <w:rsid w:val="00DD26EA"/>
    <w:rsid w:val="00DE25C2"/>
    <w:rsid w:val="00DF1E78"/>
    <w:rsid w:val="00DF26FD"/>
    <w:rsid w:val="00E229DB"/>
    <w:rsid w:val="00E3006D"/>
    <w:rsid w:val="00E4088E"/>
    <w:rsid w:val="00E42C37"/>
    <w:rsid w:val="00E477D6"/>
    <w:rsid w:val="00E647FC"/>
    <w:rsid w:val="00E737F5"/>
    <w:rsid w:val="00E742EE"/>
    <w:rsid w:val="00E75AD7"/>
    <w:rsid w:val="00E82568"/>
    <w:rsid w:val="00E8291B"/>
    <w:rsid w:val="00E93BB1"/>
    <w:rsid w:val="00E977C3"/>
    <w:rsid w:val="00EA7E12"/>
    <w:rsid w:val="00EC0CF0"/>
    <w:rsid w:val="00EC60C0"/>
    <w:rsid w:val="00ED0C76"/>
    <w:rsid w:val="00ED432F"/>
    <w:rsid w:val="00EE0510"/>
    <w:rsid w:val="00F01FB9"/>
    <w:rsid w:val="00F044D0"/>
    <w:rsid w:val="00F04F2B"/>
    <w:rsid w:val="00F0518A"/>
    <w:rsid w:val="00F12C12"/>
    <w:rsid w:val="00F1422F"/>
    <w:rsid w:val="00F200B4"/>
    <w:rsid w:val="00F40F29"/>
    <w:rsid w:val="00F41E1F"/>
    <w:rsid w:val="00F47D30"/>
    <w:rsid w:val="00F51F18"/>
    <w:rsid w:val="00F5304B"/>
    <w:rsid w:val="00F53D98"/>
    <w:rsid w:val="00F548AC"/>
    <w:rsid w:val="00F60A42"/>
    <w:rsid w:val="00F61EA9"/>
    <w:rsid w:val="00F630F6"/>
    <w:rsid w:val="00F66A98"/>
    <w:rsid w:val="00F713AA"/>
    <w:rsid w:val="00F81E6A"/>
    <w:rsid w:val="00F82E8C"/>
    <w:rsid w:val="00F96BAE"/>
    <w:rsid w:val="00FB0A8D"/>
    <w:rsid w:val="00FB2AB8"/>
    <w:rsid w:val="00FC683D"/>
    <w:rsid w:val="00FD1553"/>
    <w:rsid w:val="00FD49F8"/>
    <w:rsid w:val="00FD4F05"/>
    <w:rsid w:val="00FE179D"/>
    <w:rsid w:val="00FE3418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09C8E76"/>
  <w15:docId w15:val="{BC4C4CCF-3EA8-4F62-B5F5-D2D92195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styleId="GridTable2-Accent1">
    <w:name w:val="Grid Table 2 Accent 1"/>
    <w:basedOn w:val="TableNormal"/>
    <w:uiPriority w:val="47"/>
    <w:rsid w:val="007B50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50610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180A8C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3">
    <w:name w:val="Grid Table 4 Accent 3"/>
    <w:basedOn w:val="Style1"/>
    <w:uiPriority w:val="49"/>
    <w:rsid w:val="0025738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/>
  </w:style>
  <w:style w:type="table" w:customStyle="1" w:styleId="Style2">
    <w:name w:val="Style2"/>
    <w:basedOn w:val="TableNormal"/>
    <w:uiPriority w:val="99"/>
    <w:rsid w:val="00133329"/>
    <w:tblPr/>
  </w:style>
  <w:style w:type="table" w:styleId="GridTable3-Accent3">
    <w:name w:val="Grid Table 3 Accent 3"/>
    <w:basedOn w:val="TableNormal"/>
    <w:uiPriority w:val="48"/>
    <w:rsid w:val="0013332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superawesomevectors.deviantart.com/art/Shark-Cartoon-Free-Vector-Illustration-643399222" TargetMode="External"/><Relationship Id="rId42" Type="http://schemas.openxmlformats.org/officeDocument/2006/relationships/image" Target="media/image14.png"/><Relationship Id="rId47" Type="http://schemas.openxmlformats.org/officeDocument/2006/relationships/diagramColors" Target="diagrams/colors1.xml"/><Relationship Id="rId63" Type="http://schemas.microsoft.com/office/2007/relationships/diagramDrawing" Target="diagrams/drawing4.xm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pixabay.com/en/urban-lost-hiding-afraid-1002149/" TargetMode="External"/><Relationship Id="rId11" Type="http://schemas.openxmlformats.org/officeDocument/2006/relationships/hyperlink" Target="https://www.flickr.com/photos/falcon1961/3304306800/" TargetMode="External"/><Relationship Id="rId24" Type="http://schemas.openxmlformats.org/officeDocument/2006/relationships/hyperlink" Target="https://superawesomevectors.deviantart.com/art/Shark-Cartoon-Free-Vector-Illustration-643399222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2.png"/><Relationship Id="rId40" Type="http://schemas.openxmlformats.org/officeDocument/2006/relationships/image" Target="media/image10.png"/><Relationship Id="rId45" Type="http://schemas.openxmlformats.org/officeDocument/2006/relationships/diagramLayout" Target="diagrams/layout1.xml"/><Relationship Id="rId53" Type="http://schemas.microsoft.com/office/2007/relationships/diagramDrawing" Target="diagrams/drawing2.xml"/><Relationship Id="rId58" Type="http://schemas.microsoft.com/office/2007/relationships/diagramDrawing" Target="diagrams/drawing3.xm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diagramQuickStyle" Target="diagrams/quickStyle4.xml"/><Relationship Id="rId19" Type="http://schemas.openxmlformats.org/officeDocument/2006/relationships/hyperlink" Target="https://en.wikipedia.org/wiki/File:Florida_Box_Turtle_Digon3.jpg" TargetMode="External"/><Relationship Id="rId14" Type="http://schemas.openxmlformats.org/officeDocument/2006/relationships/hyperlink" Target="https://en.wikipedia.org/wiki/File:Florida_Box_Turtle_Digon3.jpg" TargetMode="External"/><Relationship Id="rId22" Type="http://schemas.openxmlformats.org/officeDocument/2006/relationships/hyperlink" Target="https://superawesomevectors.deviantart.com/art/Shark-Cartoon-Free-Vector-Illustration-643399222" TargetMode="External"/><Relationship Id="rId27" Type="http://schemas.openxmlformats.org/officeDocument/2006/relationships/hyperlink" Target="https://pixabay.com/en/urban-lost-hiding-afraid-1002149/" TargetMode="External"/><Relationship Id="rId30" Type="http://schemas.openxmlformats.org/officeDocument/2006/relationships/image" Target="media/image8.jpeg"/><Relationship Id="rId35" Type="http://schemas.openxmlformats.org/officeDocument/2006/relationships/hyperlink" Target="https://www.flickr.com/photos/zabara_tango/6955720271" TargetMode="External"/><Relationship Id="rId43" Type="http://schemas.openxmlformats.org/officeDocument/2006/relationships/hyperlink" Target="https://commons.wikimedia.org/wiki/File:US_Army_53525_Soldiers_compete_in_Tae_Kwon_Do_tournament_for_Warrior_Country_level.jpg" TargetMode="External"/><Relationship Id="rId48" Type="http://schemas.microsoft.com/office/2007/relationships/diagramDrawing" Target="diagrams/drawing1.xml"/><Relationship Id="rId56" Type="http://schemas.openxmlformats.org/officeDocument/2006/relationships/diagramQuickStyle" Target="diagrams/quickStyle3.xm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2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File:Florida_Box_Turtle_Digon3.jpg" TargetMode="External"/><Relationship Id="rId25" Type="http://schemas.openxmlformats.org/officeDocument/2006/relationships/hyperlink" Target="https://superawesomevectors.deviantart.com/art/Shark-Cartoon-Free-Vector-Illustration-643399222" TargetMode="External"/><Relationship Id="rId33" Type="http://schemas.openxmlformats.org/officeDocument/2006/relationships/hyperlink" Target="https://commons.wikimedia.org/wiki/File:Flickr_-_Carine06_-_%22I_give_up.%22.jpg" TargetMode="External"/><Relationship Id="rId38" Type="http://schemas.openxmlformats.org/officeDocument/2006/relationships/hyperlink" Target="https://www.flickr.com/photos/zabara_tango/6955720271" TargetMode="External"/><Relationship Id="rId46" Type="http://schemas.openxmlformats.org/officeDocument/2006/relationships/diagramQuickStyle" Target="diagrams/quickStyle1.xml"/><Relationship Id="rId59" Type="http://schemas.openxmlformats.org/officeDocument/2006/relationships/diagramData" Target="diagrams/data4.xml"/><Relationship Id="rId67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hyperlink" Target="https://commons.wikimedia.org/wiki/File:US_Army_53525_Soldiers_compete_in_Tae_Kwon_Do_tournament_for_Warrior_Country_level.jpg" TargetMode="External"/><Relationship Id="rId54" Type="http://schemas.openxmlformats.org/officeDocument/2006/relationships/diagramData" Target="diagrams/data3.xml"/><Relationship Id="rId62" Type="http://schemas.openxmlformats.org/officeDocument/2006/relationships/diagramColors" Target="diagrams/colors4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File:Florida_Box_Turtle_Digon3.jp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hyperlink" Target="https://www.flickr.com/photos/zabara_tango/6955720271" TargetMode="External"/><Relationship Id="rId49" Type="http://schemas.openxmlformats.org/officeDocument/2006/relationships/diagramData" Target="diagrams/data2.xml"/><Relationship Id="rId57" Type="http://schemas.openxmlformats.org/officeDocument/2006/relationships/diagramColors" Target="diagrams/colors3.xml"/><Relationship Id="rId10" Type="http://schemas.openxmlformats.org/officeDocument/2006/relationships/image" Target="media/image2.png"/><Relationship Id="rId31" Type="http://schemas.openxmlformats.org/officeDocument/2006/relationships/hyperlink" Target="https://commons.wikimedia.org/wiki/File:Flickr_-_Carine06_-_%22I_give_up.%22.jpg" TargetMode="External"/><Relationship Id="rId44" Type="http://schemas.openxmlformats.org/officeDocument/2006/relationships/diagramData" Target="diagrams/data1.xml"/><Relationship Id="rId52" Type="http://schemas.openxmlformats.org/officeDocument/2006/relationships/diagramColors" Target="diagrams/colors2.xml"/><Relationship Id="rId60" Type="http://schemas.openxmlformats.org/officeDocument/2006/relationships/diagramLayout" Target="diagrams/layout4.xm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flickr.com/photos/falcon1961/3304306800/" TargetMode="External"/><Relationship Id="rId13" Type="http://schemas.openxmlformats.org/officeDocument/2006/relationships/hyperlink" Target="https://en.wikipedia.org/wiki/File:Florida_Box_Turtle_Digon3.jpg" TargetMode="External"/><Relationship Id="rId18" Type="http://schemas.openxmlformats.org/officeDocument/2006/relationships/hyperlink" Target="https://en.wikipedia.org/wiki/File:Florida_Box_Turtle_Digon3.jpg" TargetMode="External"/><Relationship Id="rId39" Type="http://schemas.openxmlformats.org/officeDocument/2006/relationships/hyperlink" Target="https://www.flickr.com/photos/zabara_tango/6955720271" TargetMode="External"/><Relationship Id="rId34" Type="http://schemas.openxmlformats.org/officeDocument/2006/relationships/image" Target="media/image9.png"/><Relationship Id="rId50" Type="http://schemas.openxmlformats.org/officeDocument/2006/relationships/diagramLayout" Target="diagrams/layout2.xml"/><Relationship Id="rId55" Type="http://schemas.openxmlformats.org/officeDocument/2006/relationships/diagramLayout" Target="diagrams/layout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/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/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/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/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/>
    </dgm:pt>
  </dgm:ptLst>
  <dgm:cxnLst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BD897718-5D27-4FCB-9334-F347C0FB997A}" type="presOf" srcId="{36AA82B3-4156-4604-98FA-C7B5BB33E887}" destId="{BB3C3530-7B15-4AE1-B5CC-9806CF8884DF}" srcOrd="1" destOrd="3" presId="urn:microsoft.com/office/officeart/2005/8/layout/matrix1"/>
    <dgm:cxn modelId="{C3C9271A-BE15-4C89-A877-535FB7260BEC}" type="presOf" srcId="{92252004-2546-4695-9D30-25C21384B215}" destId="{0817AB89-9066-46B5-9A10-2BF4E14B6B54}" srcOrd="0" destOrd="0" presId="urn:microsoft.com/office/officeart/2005/8/layout/matrix1"/>
    <dgm:cxn modelId="{E5742B1A-F743-46C6-BDB8-2FE9307F0133}" type="presOf" srcId="{A9C3B04D-E087-462F-8FF1-956E88F51DAC}" destId="{0D744EFD-569D-496A-B20A-8B5635D265BB}" srcOrd="0" destOrd="2" presId="urn:microsoft.com/office/officeart/2005/8/layout/matrix1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84CB881B-23CA-4988-B77F-AD0E68740770}" type="presOf" srcId="{B391887E-E77E-4339-8417-9D272F482254}" destId="{D9607062-031C-46D8-8FA5-FAD9B0498F3F}" srcOrd="1" destOrd="1" presId="urn:microsoft.com/office/officeart/2005/8/layout/matrix1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3F9B5F21-774E-4C70-BFB7-B2563265E99F}" type="presOf" srcId="{1F7E93A6-8EC4-4CA7-93E5-920810F3E850}" destId="{743A4350-2842-4AA6-871C-873B318AFB91}" srcOrd="1" destOrd="1" presId="urn:microsoft.com/office/officeart/2005/8/layout/matrix1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A792F92C-8BCE-405A-8E8F-0AEC3BB429A1}" type="presOf" srcId="{D716EDA4-33DC-441E-ABCB-E8375DBF67F3}" destId="{12EC5B81-43BC-4747-8556-5DF71F8A8AE3}" srcOrd="0" destOrd="0" presId="urn:microsoft.com/office/officeart/2005/8/layout/matrix1"/>
    <dgm:cxn modelId="{9245A32D-9D2A-451B-9E0E-BF3AF3C66A37}" type="presOf" srcId="{EFE8B7D8-8D7C-48BC-A381-17730FC4FEE6}" destId="{0D744EFD-569D-496A-B20A-8B5635D265BB}" srcOrd="0" destOrd="0" presId="urn:microsoft.com/office/officeart/2005/8/layout/matrix1"/>
    <dgm:cxn modelId="{1E626334-30CE-41EC-8968-BDCC215E7619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D51EB43A-6FE5-43DE-B67B-696BF67FBABA}" type="presOf" srcId="{A79756C8-7306-47A8-A7CD-2798DD8C5857}" destId="{BB3C3530-7B15-4AE1-B5CC-9806CF8884DF}" srcOrd="1" destOrd="0" presId="urn:microsoft.com/office/officeart/2005/8/layout/matrix1"/>
    <dgm:cxn modelId="{19AF2665-63BB-4946-BBF3-986D316F62B6}" type="presOf" srcId="{D716EDA4-33DC-441E-ABCB-E8375DBF67F3}" destId="{D9607062-031C-46D8-8FA5-FAD9B0498F3F}" srcOrd="1" destOrd="0" presId="urn:microsoft.com/office/officeart/2005/8/layout/matrix1"/>
    <dgm:cxn modelId="{2EB2F845-7EDB-4733-A1AD-B49AA39932F6}" type="presOf" srcId="{D2EBE064-E88E-4E68-94A6-A56F8C11BACD}" destId="{BD34A05E-AFEA-4673-ADD4-73339805AA79}" srcOrd="0" destOrd="2" presId="urn:microsoft.com/office/officeart/2005/8/layout/matrix1"/>
    <dgm:cxn modelId="{B3585C68-0361-42A9-ADC0-FF97185E833D}" type="presOf" srcId="{E5685FC2-8544-4B1C-B573-7BE51F580D33}" destId="{743A4350-2842-4AA6-871C-873B318AFB91}" srcOrd="1" destOrd="2" presId="urn:microsoft.com/office/officeart/2005/8/layout/matrix1"/>
    <dgm:cxn modelId="{B7D52270-AC63-4DD5-83E7-30F1681FAD82}" type="presOf" srcId="{E5685FC2-8544-4B1C-B573-7BE51F580D33}" destId="{0817AB89-9066-46B5-9A10-2BF4E14B6B54}" srcOrd="0" destOrd="2" presId="urn:microsoft.com/office/officeart/2005/8/layout/matrix1"/>
    <dgm:cxn modelId="{8D98E771-938F-4960-BD3F-E51CD7FB9E86}" type="presOf" srcId="{91D2BE66-D823-48AD-8C21-65031C632FEB}" destId="{BD34A05E-AFEA-4673-ADD4-73339805AA79}" srcOrd="0" destOrd="4" presId="urn:microsoft.com/office/officeart/2005/8/layout/matrix1"/>
    <dgm:cxn modelId="{2478D072-EDEE-4BDD-B77F-A94ED3240BB6}" type="presOf" srcId="{1F7E93A6-8EC4-4CA7-93E5-920810F3E850}" destId="{0817AB89-9066-46B5-9A10-2BF4E14B6B54}" srcOrd="0" destOrd="1" presId="urn:microsoft.com/office/officeart/2005/8/layout/matrix1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ADDC8B55-0A92-4012-AB1C-B4B2672BB500}" type="presOf" srcId="{EFE8B7D8-8D7C-48BC-A381-17730FC4FEE6}" destId="{F551DD53-CB80-406C-9D74-5611B4815578}" srcOrd="1" destOrd="0" presId="urn:microsoft.com/office/officeart/2005/8/layout/matrix1"/>
    <dgm:cxn modelId="{245F5776-90ED-40DE-9008-78E2FDA412AC}" type="presOf" srcId="{4FB8AE12-EFDE-4ABA-9568-CFF18292E85D}" destId="{0D744EFD-569D-496A-B20A-8B5635D265BB}" srcOrd="0" destOrd="3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58C6C47D-CAD9-46E5-9CE9-29DA8F8F5CCB}" type="presOf" srcId="{A2F74945-CC03-46D3-B44C-CE26CECEA502}" destId="{0D744EFD-569D-496A-B20A-8B5635D265BB}" srcOrd="0" destOrd="1" presId="urn:microsoft.com/office/officeart/2005/8/layout/matrix1"/>
    <dgm:cxn modelId="{4E2E0485-68AA-4971-8DAF-AD2732955F42}" type="presOf" srcId="{A9C3B04D-E087-462F-8FF1-956E88F51DAC}" destId="{F551DD53-CB80-406C-9D74-5611B4815578}" srcOrd="1" destOrd="2" presId="urn:microsoft.com/office/officeart/2005/8/layout/matrix1"/>
    <dgm:cxn modelId="{40A49489-F77F-46BB-9789-DC09A5B833C2}" type="presOf" srcId="{AF96442E-AFBF-4B20-8589-0768A252E8E7}" destId="{BD34A05E-AFEA-4673-ADD4-73339805AA79}" srcOrd="0" destOrd="1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EA395D9D-AA57-445E-A7EF-6B86879FA486}" type="presOf" srcId="{92252004-2546-4695-9D30-25C21384B215}" destId="{743A4350-2842-4AA6-871C-873B318AFB91}" srcOrd="1" destOrd="0" presId="urn:microsoft.com/office/officeart/2005/8/layout/matrix1"/>
    <dgm:cxn modelId="{721036A4-CAC3-4BB2-8C12-2FBE010CD345}" type="presOf" srcId="{9BF12D04-74E2-43C2-90B6-203D783A9695}" destId="{0830949A-8E28-41ED-BECA-89A6658D573B}" srcOrd="0" destOrd="0" presId="urn:microsoft.com/office/officeart/2005/8/layout/matrix1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7D0EDAB8-C3AF-4E9A-B88C-F807792A099D}" type="presOf" srcId="{BC19DE35-84BB-4B63-89A3-3FC6EBCA0E90}" destId="{12EC5B81-43BC-4747-8556-5DF71F8A8AE3}" srcOrd="0" destOrd="2" presId="urn:microsoft.com/office/officeart/2005/8/layout/matrix1"/>
    <dgm:cxn modelId="{2DB0E7B8-C5D3-48A3-B203-0D1A0CF6E63E}" type="presOf" srcId="{D2EBE064-E88E-4E68-94A6-A56F8C11BACD}" destId="{BB3C3530-7B15-4AE1-B5CC-9806CF8884DF}" srcOrd="1" destOrd="2" presId="urn:microsoft.com/office/officeart/2005/8/layout/matrix1"/>
    <dgm:cxn modelId="{DBE94ABE-CEF9-46DB-94BD-7A6209B6A20D}" type="presOf" srcId="{91D2BE66-D823-48AD-8C21-65031C632FEB}" destId="{BB3C3530-7B15-4AE1-B5CC-9806CF8884DF}" srcOrd="1" destOrd="4" presId="urn:microsoft.com/office/officeart/2005/8/layout/matrix1"/>
    <dgm:cxn modelId="{AB7253BE-E0D0-4502-A0B3-CBF3EE2FE789}" type="presOf" srcId="{36AA82B3-4156-4604-98FA-C7B5BB33E887}" destId="{BD34A05E-AFEA-4673-ADD4-73339805AA79}" srcOrd="0" destOrd="3" presId="urn:microsoft.com/office/officeart/2005/8/layout/matrix1"/>
    <dgm:cxn modelId="{690F22CB-E302-4710-A658-516EEE458FD1}" type="presOf" srcId="{76BC54B1-06E4-4A75-9FAB-B9FA7E781B26}" destId="{C0C68BC8-75DF-48A0-AC48-BEBFF982E139}" srcOrd="0" destOrd="0" presId="urn:microsoft.com/office/officeart/2005/8/layout/matrix1"/>
    <dgm:cxn modelId="{12CA57CD-FD8E-498E-8220-627F8599D085}" type="presOf" srcId="{BC19DE35-84BB-4B63-89A3-3FC6EBCA0E90}" destId="{D9607062-031C-46D8-8FA5-FAD9B0498F3F}" srcOrd="1" destOrd="2" presId="urn:microsoft.com/office/officeart/2005/8/layout/matrix1"/>
    <dgm:cxn modelId="{1C40A4D2-FBAA-400D-8CAB-F0E3A8D3B297}" type="presOf" srcId="{A2F74945-CC03-46D3-B44C-CE26CECEA502}" destId="{F551DD53-CB80-406C-9D74-5611B4815578}" srcOrd="1" destOrd="1" presId="urn:microsoft.com/office/officeart/2005/8/layout/matrix1"/>
    <dgm:cxn modelId="{CD68CDD2-DFB6-4316-AE51-4579FEECF46D}" type="presOf" srcId="{A79756C8-7306-47A8-A7CD-2798DD8C5857}" destId="{BD34A05E-AFEA-4673-ADD4-73339805AA79}" srcOrd="0" destOrd="0" presId="urn:microsoft.com/office/officeart/2005/8/layout/matrix1"/>
    <dgm:cxn modelId="{6B8E42D9-F5EF-4D31-9A12-74AA60665649}" type="presOf" srcId="{B391887E-E77E-4339-8417-9D272F482254}" destId="{12EC5B81-43BC-4747-8556-5DF71F8A8AE3}" srcOrd="0" destOrd="1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AAB83BEC-2339-4569-A498-457698171C88}" type="presOf" srcId="{4FB8AE12-EFDE-4ABA-9568-CFF18292E85D}" destId="{F551DD53-CB80-406C-9D74-5611B4815578}" srcOrd="1" destOrd="3" presId="urn:microsoft.com/office/officeart/2005/8/layout/matrix1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10118DBC-CEBA-4AB5-BD9C-225E89506907}" type="presParOf" srcId="{C0C68BC8-75DF-48A0-AC48-BEBFF982E139}" destId="{53B950C5-5188-45DD-AB21-EF75D5EFC52F}" srcOrd="0" destOrd="0" presId="urn:microsoft.com/office/officeart/2005/8/layout/matrix1"/>
    <dgm:cxn modelId="{3BEABD33-B07D-403B-9AB6-43D037418B96}" type="presParOf" srcId="{53B950C5-5188-45DD-AB21-EF75D5EFC52F}" destId="{12EC5B81-43BC-4747-8556-5DF71F8A8AE3}" srcOrd="0" destOrd="0" presId="urn:microsoft.com/office/officeart/2005/8/layout/matrix1"/>
    <dgm:cxn modelId="{338E5247-02CE-49E8-B24D-D76B9D15A7D6}" type="presParOf" srcId="{53B950C5-5188-45DD-AB21-EF75D5EFC52F}" destId="{D9607062-031C-46D8-8FA5-FAD9B0498F3F}" srcOrd="1" destOrd="0" presId="urn:microsoft.com/office/officeart/2005/8/layout/matrix1"/>
    <dgm:cxn modelId="{85D43877-E5B5-4498-B8F1-026A68E565BA}" type="presParOf" srcId="{53B950C5-5188-45DD-AB21-EF75D5EFC52F}" destId="{0817AB89-9066-46B5-9A10-2BF4E14B6B54}" srcOrd="2" destOrd="0" presId="urn:microsoft.com/office/officeart/2005/8/layout/matrix1"/>
    <dgm:cxn modelId="{46CEF067-3EA3-4A86-BA76-144826767C29}" type="presParOf" srcId="{53B950C5-5188-45DD-AB21-EF75D5EFC52F}" destId="{743A4350-2842-4AA6-871C-873B318AFB91}" srcOrd="3" destOrd="0" presId="urn:microsoft.com/office/officeart/2005/8/layout/matrix1"/>
    <dgm:cxn modelId="{D0708BAC-E405-4D5C-9E48-3F31C00AABDE}" type="presParOf" srcId="{53B950C5-5188-45DD-AB21-EF75D5EFC52F}" destId="{BD34A05E-AFEA-4673-ADD4-73339805AA79}" srcOrd="4" destOrd="0" presId="urn:microsoft.com/office/officeart/2005/8/layout/matrix1"/>
    <dgm:cxn modelId="{ACB80B7E-F29D-4420-845D-C71C24D254E7}" type="presParOf" srcId="{53B950C5-5188-45DD-AB21-EF75D5EFC52F}" destId="{BB3C3530-7B15-4AE1-B5CC-9806CF8884DF}" srcOrd="5" destOrd="0" presId="urn:microsoft.com/office/officeart/2005/8/layout/matrix1"/>
    <dgm:cxn modelId="{B668664D-CED0-4826-B29B-AD0A70773490}" type="presParOf" srcId="{53B950C5-5188-45DD-AB21-EF75D5EFC52F}" destId="{0D744EFD-569D-496A-B20A-8B5635D265BB}" srcOrd="6" destOrd="0" presId="urn:microsoft.com/office/officeart/2005/8/layout/matrix1"/>
    <dgm:cxn modelId="{06E94F3E-AAEA-4BF5-9667-515CDAF225F0}" type="presParOf" srcId="{53B950C5-5188-45DD-AB21-EF75D5EFC52F}" destId="{F551DD53-CB80-406C-9D74-5611B4815578}" srcOrd="7" destOrd="0" presId="urn:microsoft.com/office/officeart/2005/8/layout/matrix1"/>
    <dgm:cxn modelId="{BAB4EE59-FB92-4F82-81C0-65F28306831D}" type="presParOf" srcId="{C0C68BC8-75DF-48A0-AC48-BEBFF982E139}" destId="{0830949A-8E28-41ED-BECA-89A6658D573B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/>
    </dgm:pt>
    <dgm:pt modelId="{26EAF42B-E012-4093-944A-55C1CBE4A67D}" type="pres">
      <dgm:prSet presAssocID="{73CEF97F-B881-4924-8632-FDD45DD208D1}" presName="sibTrans" presStyleLbl="sibTrans2D1" presStyleIdx="0" presStyleCnt="5" custScaleX="133203"/>
      <dgm:spPr/>
    </dgm:pt>
    <dgm:pt modelId="{D3CEAE1D-DEF9-47CE-82AF-1F83C90A0A89}" type="pres">
      <dgm:prSet presAssocID="{73CEF97F-B881-4924-8632-FDD45DD208D1}" presName="connectorText" presStyleLbl="sibTrans2D1" presStyleIdx="0" presStyleCnt="5"/>
      <dgm:spPr/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/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/>
    </dgm:pt>
    <dgm:pt modelId="{F10C1F12-B667-4B3C-9D2C-781C57EDAAE7}" type="pres">
      <dgm:prSet presAssocID="{47E1E15E-FB76-4308-9A47-9FC67054428F}" presName="connectorText" presStyleLbl="sibTrans2D1" presStyleIdx="1" presStyleCnt="5"/>
      <dgm:spPr/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/>
    </dgm:pt>
    <dgm:pt modelId="{55B8AF2A-D341-464F-B817-986BF1FF4CDC}" type="pres">
      <dgm:prSet presAssocID="{21A25839-D9A2-4113-8128-8E063770DFEA}" presName="sibTrans" presStyleLbl="sibTrans2D1" presStyleIdx="2" presStyleCnt="5"/>
      <dgm:spPr/>
    </dgm:pt>
    <dgm:pt modelId="{D7708F20-9054-4534-BB60-0B8E748EA743}" type="pres">
      <dgm:prSet presAssocID="{21A25839-D9A2-4113-8128-8E063770DFEA}" presName="connectorText" presStyleLbl="sibTrans2D1" presStyleIdx="2" presStyleCnt="5"/>
      <dgm:spPr/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/>
    </dgm:pt>
    <dgm:pt modelId="{8898DF6E-02DE-4CAE-9A0D-05B3A99C1DA2}" type="pres">
      <dgm:prSet presAssocID="{DED79D7E-4F31-43B5-B24E-A11352AA3D87}" presName="sibTrans" presStyleLbl="sibTrans2D1" presStyleIdx="3" presStyleCnt="5" custScaleX="121094"/>
      <dgm:spPr/>
    </dgm:pt>
    <dgm:pt modelId="{551C39FF-E9A4-4005-9B6E-4A1DFF2FEF54}" type="pres">
      <dgm:prSet presAssocID="{DED79D7E-4F31-43B5-B24E-A11352AA3D87}" presName="connectorText" presStyleLbl="sibTrans2D1" presStyleIdx="3" presStyleCnt="5"/>
      <dgm:spPr/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/>
    </dgm:pt>
    <dgm:pt modelId="{B3D9FA15-EB38-4380-835A-99C454FB331A}" type="pres">
      <dgm:prSet presAssocID="{9F4976A1-CB4C-4972-B44D-9929F3FB0D00}" presName="sibTrans" presStyleLbl="sibTrans2D1" presStyleIdx="4" presStyleCnt="5" custScaleX="121094"/>
      <dgm:spPr/>
    </dgm:pt>
    <dgm:pt modelId="{5C8475CE-3E84-43A8-93C1-BE6F38AFD666}" type="pres">
      <dgm:prSet presAssocID="{9F4976A1-CB4C-4972-B44D-9929F3FB0D00}" presName="connectorText" presStyleLbl="sibTrans2D1" presStyleIdx="4" presStyleCnt="5"/>
      <dgm:spPr/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/>
    </dgm:pt>
  </dgm:ptLst>
  <dgm:cxnLst>
    <dgm:cxn modelId="{4E055404-1577-4F77-B573-C3C53169352D}" type="presOf" srcId="{158224B9-1588-4DBC-8288-CFC7AFA5DC29}" destId="{D5291A55-ECF1-4074-BD57-2CC2FA90D1E0}" srcOrd="0" destOrd="0" presId="urn:microsoft.com/office/officeart/2005/8/layout/process2"/>
    <dgm:cxn modelId="{CF9FAC07-13D7-4882-9D70-D58AFFCAD8F2}" type="presOf" srcId="{DED79D7E-4F31-43B5-B24E-A11352AA3D87}" destId="{8898DF6E-02DE-4CAE-9A0D-05B3A99C1DA2}" srcOrd="0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9EAB9E09-46DB-4F4D-960D-A6CE6910513A}" type="presOf" srcId="{9F4976A1-CB4C-4972-B44D-9929F3FB0D00}" destId="{B3D9FA15-EB38-4380-835A-99C454FB331A}" srcOrd="0" destOrd="0" presId="urn:microsoft.com/office/officeart/2005/8/layout/process2"/>
    <dgm:cxn modelId="{F46E1C27-BA0E-48A6-862E-0949573B8703}" type="presOf" srcId="{73CEF97F-B881-4924-8632-FDD45DD208D1}" destId="{D3CEAE1D-DEF9-47CE-82AF-1F83C90A0A89}" srcOrd="1" destOrd="0" presId="urn:microsoft.com/office/officeart/2005/8/layout/process2"/>
    <dgm:cxn modelId="{AACBEB2B-BEE7-4A43-A2B5-FE29DC128969}" type="presOf" srcId="{FCC437D1-099F-4472-A5F1-79DE1C06814C}" destId="{BFAD5834-A34F-41EC-BA1C-7767FCD31A69}" srcOrd="0" destOrd="0" presId="urn:microsoft.com/office/officeart/2005/8/layout/process2"/>
    <dgm:cxn modelId="{7750C831-06B6-47EE-8338-7C2E9D4EEF75}" type="presOf" srcId="{1B7D3FA6-C313-44E2-AB8B-8DBCD97C8FFE}" destId="{80A98637-AED8-4210-BBAC-5708072C0D3A}" srcOrd="0" destOrd="0" presId="urn:microsoft.com/office/officeart/2005/8/layout/process2"/>
    <dgm:cxn modelId="{D3958332-38B6-4441-9947-C7D8AD3942CA}" type="presOf" srcId="{1995399C-BE44-47F3-8EDF-81984218225F}" destId="{DF0CEF7E-CF3E-4CE1-9B39-551781CB4AF0}" srcOrd="0" destOrd="0" presId="urn:microsoft.com/office/officeart/2005/8/layout/process2"/>
    <dgm:cxn modelId="{FAE51544-C2A9-4695-A165-BA16B7301E28}" type="presOf" srcId="{47E1E15E-FB76-4308-9A47-9FC67054428F}" destId="{F10C1F12-B667-4B3C-9D2C-781C57EDAAE7}" srcOrd="1" destOrd="0" presId="urn:microsoft.com/office/officeart/2005/8/layout/process2"/>
    <dgm:cxn modelId="{C9497C6B-D4A1-42AB-A873-7539328B936F}" type="presOf" srcId="{21A25839-D9A2-4113-8128-8E063770DFEA}" destId="{55B8AF2A-D341-464F-B817-986BF1FF4CDC}" srcOrd="0" destOrd="0" presId="urn:microsoft.com/office/officeart/2005/8/layout/process2"/>
    <dgm:cxn modelId="{3E11334E-1BFB-4926-B03A-2DC2118F1759}" type="presOf" srcId="{21A25839-D9A2-4113-8128-8E063770DFEA}" destId="{D7708F20-9054-4534-BB60-0B8E748EA743}" srcOrd="1" destOrd="0" presId="urn:microsoft.com/office/officeart/2005/8/layout/process2"/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9FAE1899-F292-4CE5-9B2F-93935F81D583}" type="presOf" srcId="{EF6AD967-3BCC-45A4-BAFD-33ACC6AEFC40}" destId="{DBAD8D7D-1810-4B90-A974-1F4B674E364C}" srcOrd="0" destOrd="0" presId="urn:microsoft.com/office/officeart/2005/8/layout/process2"/>
    <dgm:cxn modelId="{98E4409D-71F2-4565-9671-8644F2B6D2A1}" type="presOf" srcId="{216F1F95-6731-40A9-8873-8FD61AB81DD6}" destId="{C7111067-B611-446C-ACFE-96DA3CCF3660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674E26A5-95AC-4C6F-A456-56AB7BCF1B2D}" type="presOf" srcId="{73CEF97F-B881-4924-8632-FDD45DD208D1}" destId="{26EAF42B-E012-4093-944A-55C1CBE4A67D}" srcOrd="0" destOrd="0" presId="urn:microsoft.com/office/officeart/2005/8/layout/process2"/>
    <dgm:cxn modelId="{030954AE-6126-408D-A976-BCF5E4B72780}" type="presOf" srcId="{17FF1303-0C61-4C55-949F-761B0CBE353A}" destId="{8FA6D05A-0244-400D-BB7F-9981EBACB5B5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896B72B8-6021-403B-BAD6-DAEC4B5430E7}" type="presOf" srcId="{9F4976A1-CB4C-4972-B44D-9929F3FB0D00}" destId="{5C8475CE-3E84-43A8-93C1-BE6F38AFD666}" srcOrd="1" destOrd="0" presId="urn:microsoft.com/office/officeart/2005/8/layout/process2"/>
    <dgm:cxn modelId="{FC7046E3-92F8-4BE4-A77E-522161E232EE}" type="presOf" srcId="{DED79D7E-4F31-43B5-B24E-A11352AA3D87}" destId="{551C39FF-E9A4-4005-9B6E-4A1DFF2FEF54}" srcOrd="1" destOrd="0" presId="urn:microsoft.com/office/officeart/2005/8/layout/process2"/>
    <dgm:cxn modelId="{85CC5CFF-4EA3-4FAE-A13C-D7C82C191F56}" type="presOf" srcId="{47E1E15E-FB76-4308-9A47-9FC67054428F}" destId="{9A6B25BD-01AF-4B28-80C4-3EFB30213FF3}" srcOrd="0" destOrd="0" presId="urn:microsoft.com/office/officeart/2005/8/layout/process2"/>
    <dgm:cxn modelId="{14029C4D-D4B2-4583-8FDF-A0284148145E}" type="presParOf" srcId="{DBAD8D7D-1810-4B90-A974-1F4B674E364C}" destId="{BFAD5834-A34F-41EC-BA1C-7767FCD31A69}" srcOrd="0" destOrd="0" presId="urn:microsoft.com/office/officeart/2005/8/layout/process2"/>
    <dgm:cxn modelId="{E817DCF1-1001-448D-A3E8-258723A1EDC7}" type="presParOf" srcId="{DBAD8D7D-1810-4B90-A974-1F4B674E364C}" destId="{26EAF42B-E012-4093-944A-55C1CBE4A67D}" srcOrd="1" destOrd="0" presId="urn:microsoft.com/office/officeart/2005/8/layout/process2"/>
    <dgm:cxn modelId="{50EA9A7B-F470-43C0-8C77-3EB44D4E7549}" type="presParOf" srcId="{26EAF42B-E012-4093-944A-55C1CBE4A67D}" destId="{D3CEAE1D-DEF9-47CE-82AF-1F83C90A0A89}" srcOrd="0" destOrd="0" presId="urn:microsoft.com/office/officeart/2005/8/layout/process2"/>
    <dgm:cxn modelId="{24795E56-6A81-4029-A4B2-075C7CB92BEE}" type="presParOf" srcId="{DBAD8D7D-1810-4B90-A974-1F4B674E364C}" destId="{D5291A55-ECF1-4074-BD57-2CC2FA90D1E0}" srcOrd="2" destOrd="0" presId="urn:microsoft.com/office/officeart/2005/8/layout/process2"/>
    <dgm:cxn modelId="{DC5CF83D-0976-4D2D-B7E6-AADACDE300FE}" type="presParOf" srcId="{DBAD8D7D-1810-4B90-A974-1F4B674E364C}" destId="{9A6B25BD-01AF-4B28-80C4-3EFB30213FF3}" srcOrd="3" destOrd="0" presId="urn:microsoft.com/office/officeart/2005/8/layout/process2"/>
    <dgm:cxn modelId="{34442677-3BEC-46B2-8B28-CEC5C42DBADC}" type="presParOf" srcId="{9A6B25BD-01AF-4B28-80C4-3EFB30213FF3}" destId="{F10C1F12-B667-4B3C-9D2C-781C57EDAAE7}" srcOrd="0" destOrd="0" presId="urn:microsoft.com/office/officeart/2005/8/layout/process2"/>
    <dgm:cxn modelId="{D940EB11-9B7C-46F3-BF79-150B8D971244}" type="presParOf" srcId="{DBAD8D7D-1810-4B90-A974-1F4B674E364C}" destId="{8FA6D05A-0244-400D-BB7F-9981EBACB5B5}" srcOrd="4" destOrd="0" presId="urn:microsoft.com/office/officeart/2005/8/layout/process2"/>
    <dgm:cxn modelId="{025C2626-CDB8-4C8C-B06B-10F89EE1679A}" type="presParOf" srcId="{DBAD8D7D-1810-4B90-A974-1F4B674E364C}" destId="{55B8AF2A-D341-464F-B817-986BF1FF4CDC}" srcOrd="5" destOrd="0" presId="urn:microsoft.com/office/officeart/2005/8/layout/process2"/>
    <dgm:cxn modelId="{FC22FD66-8262-4F66-B3AB-2CBD59D4244F}" type="presParOf" srcId="{55B8AF2A-D341-464F-B817-986BF1FF4CDC}" destId="{D7708F20-9054-4534-BB60-0B8E748EA743}" srcOrd="0" destOrd="0" presId="urn:microsoft.com/office/officeart/2005/8/layout/process2"/>
    <dgm:cxn modelId="{52645DD1-BDB3-4EC7-8C12-E7662402C52C}" type="presParOf" srcId="{DBAD8D7D-1810-4B90-A974-1F4B674E364C}" destId="{DF0CEF7E-CF3E-4CE1-9B39-551781CB4AF0}" srcOrd="6" destOrd="0" presId="urn:microsoft.com/office/officeart/2005/8/layout/process2"/>
    <dgm:cxn modelId="{250749E0-6CD3-461C-B8DE-1BEA064A9A1F}" type="presParOf" srcId="{DBAD8D7D-1810-4B90-A974-1F4B674E364C}" destId="{8898DF6E-02DE-4CAE-9A0D-05B3A99C1DA2}" srcOrd="7" destOrd="0" presId="urn:microsoft.com/office/officeart/2005/8/layout/process2"/>
    <dgm:cxn modelId="{F9CA84C6-EF18-4318-965E-50694592F33E}" type="presParOf" srcId="{8898DF6E-02DE-4CAE-9A0D-05B3A99C1DA2}" destId="{551C39FF-E9A4-4005-9B6E-4A1DFF2FEF54}" srcOrd="0" destOrd="0" presId="urn:microsoft.com/office/officeart/2005/8/layout/process2"/>
    <dgm:cxn modelId="{4771C826-493F-4B76-8E77-52BD6E89F6B3}" type="presParOf" srcId="{DBAD8D7D-1810-4B90-A974-1F4B674E364C}" destId="{80A98637-AED8-4210-BBAC-5708072C0D3A}" srcOrd="8" destOrd="0" presId="urn:microsoft.com/office/officeart/2005/8/layout/process2"/>
    <dgm:cxn modelId="{EB7064D3-6D4B-4716-AEA5-9F92D377A30B}" type="presParOf" srcId="{DBAD8D7D-1810-4B90-A974-1F4B674E364C}" destId="{B3D9FA15-EB38-4380-835A-99C454FB331A}" srcOrd="9" destOrd="0" presId="urn:microsoft.com/office/officeart/2005/8/layout/process2"/>
    <dgm:cxn modelId="{AA4F734E-D495-4BC6-8C32-7CE940F9E98A}" type="presParOf" srcId="{B3D9FA15-EB38-4380-835A-99C454FB331A}" destId="{5C8475CE-3E84-43A8-93C1-BE6F38AFD666}" srcOrd="0" destOrd="0" presId="urn:microsoft.com/office/officeart/2005/8/layout/process2"/>
    <dgm:cxn modelId="{D99B5925-5A62-4B52-B198-46EA2889BEBB}" type="presParOf" srcId="{DBAD8D7D-1810-4B90-A974-1F4B674E364C}" destId="{C7111067-B611-446C-ACFE-96DA3CCF3660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/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/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/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/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/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/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/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/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/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/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/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/>
    </dgm:pt>
  </dgm:ptLst>
  <dgm:cxnLst>
    <dgm:cxn modelId="{A70D3500-3AD5-4EF6-8405-E4D808C8D1B8}" type="presOf" srcId="{A808FED3-1D50-4F88-9908-54371C9E47E6}" destId="{85C7BE44-2F1C-40B0-9E69-8C52F03671AB}" srcOrd="0" destOrd="0" presId="urn:microsoft.com/office/officeart/2005/8/layout/vList5"/>
    <dgm:cxn modelId="{DB8B3109-3307-40C0-B485-0190F96462B3}" type="presOf" srcId="{77AD3AC7-890A-44AF-8AF2-0ADBAADA2653}" destId="{F0642862-B435-41FE-8A20-A0A11103CDC4}" srcOrd="0" destOrd="1" presId="urn:microsoft.com/office/officeart/2005/8/layout/vList5"/>
    <dgm:cxn modelId="{B455030D-1C0F-4FFE-B88C-238F62CEFEB4}" type="presOf" srcId="{7B414F5A-C236-409A-A6BF-9584CF98A164}" destId="{60FE5E29-60E1-4AD1-B420-158365DD2136}" srcOrd="0" destOrd="1" presId="urn:microsoft.com/office/officeart/2005/8/layout/vList5"/>
    <dgm:cxn modelId="{E0B67C0E-6D09-4049-94E0-50B385DBC79E}" type="presOf" srcId="{52E69895-9394-4883-9F31-F436D150E5B4}" destId="{36BDDE3D-9689-42BA-90FD-1AC02411BDF3}" srcOrd="0" destOrd="0" presId="urn:microsoft.com/office/officeart/2005/8/layout/vList5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CFAFC62D-7517-4693-BED7-D9B50459AEC9}" type="presOf" srcId="{0BF58517-0AB0-45B8-92D5-1C46FE1D9BFF}" destId="{E2A0C5EE-BF0C-42C5-A3D3-6C0FE87D368A}" srcOrd="0" destOrd="0" presId="urn:microsoft.com/office/officeart/2005/8/layout/vList5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A096ED3B-5E29-490F-A946-EDE3241513C5}" type="presOf" srcId="{59AACB29-1183-4F46-8B1A-5F41BF6C7D85}" destId="{C20E39C7-1514-4E03-807E-C3568D7C5B50}" srcOrd="0" destOrd="0" presId="urn:microsoft.com/office/officeart/2005/8/layout/vList5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33B1B05D-A2BB-4C10-B2F1-96EF752EDFDF}" type="presOf" srcId="{E776E8AF-6706-4DDE-AE8F-F90B69D162E0}" destId="{14E8E65F-676D-4E93-BFBA-6CCE80A7B3BB}" srcOrd="0" destOrd="1" presId="urn:microsoft.com/office/officeart/2005/8/layout/vList5"/>
    <dgm:cxn modelId="{5F270B49-2E71-4CCA-A33A-6033D7463609}" type="presOf" srcId="{349ECE74-14EE-4D17-9E04-DE73A4257E60}" destId="{F0642862-B435-41FE-8A20-A0A11103CDC4}" srcOrd="0" destOrd="0" presId="urn:microsoft.com/office/officeart/2005/8/layout/vList5"/>
    <dgm:cxn modelId="{775C8B4B-6EA9-4E64-B21C-156C0DF92FB4}" type="presOf" srcId="{14BF767D-535A-40DB-831C-15347DA5043B}" destId="{F1DCC119-8B39-415B-9ECA-9860EE88F0B6}" srcOrd="0" destOrd="1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A6CF3F4F-C68E-403D-A6A9-6A96444351E7}" type="presOf" srcId="{97D06BD5-E2FB-4A6F-83E0-BE242FF28CB2}" destId="{60FE5E29-60E1-4AD1-B420-158365DD2136}" srcOrd="0" destOrd="0" presId="urn:microsoft.com/office/officeart/2005/8/layout/vList5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2250E287-5A8B-4C17-8E43-AF2A367FE9BE}" type="presOf" srcId="{44FF51EC-6F57-4A2C-BC6A-3D242B837BCF}" destId="{F00F0DDD-8F0D-40C7-B288-204DE05F41E4}" srcOrd="0" destOrd="0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6ADC9695-0D94-4159-AB86-371003BDEB17}" type="presOf" srcId="{7151FC6E-2EAD-478B-A694-C1F99384C164}" destId="{2B80D8C5-38A8-4249-86BA-6C6702B044EB}" srcOrd="0" destOrd="0" presId="urn:microsoft.com/office/officeart/2005/8/layout/vList5"/>
    <dgm:cxn modelId="{91A1FB9A-B9CD-4627-AB66-07C59C120A28}" type="presOf" srcId="{CE7140EE-0589-4876-9A16-D30E24641A10}" destId="{5F9EF339-C18C-49D8-B1AF-2080AE8D5F9E}" srcOrd="0" destOrd="1" presId="urn:microsoft.com/office/officeart/2005/8/layout/vList5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8E4252A5-7C1B-4475-9551-C7582B807719}" type="presOf" srcId="{294FD496-7D59-4939-87EF-933B56D93913}" destId="{5F9EF339-C18C-49D8-B1AF-2080AE8D5F9E}" srcOrd="0" destOrd="0" presId="urn:microsoft.com/office/officeart/2005/8/layout/vList5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EA7518B7-19A6-48BA-9BA1-157680C8665E}" type="presOf" srcId="{32714793-1697-4373-A3D0-CF4027A66D3F}" destId="{85C7BE44-2F1C-40B0-9E69-8C52F03671AB}" srcOrd="0" destOrd="1" presId="urn:microsoft.com/office/officeart/2005/8/layout/vList5"/>
    <dgm:cxn modelId="{9CE005B8-C956-483A-A25B-CDDAF24848DC}" type="presOf" srcId="{0D22BEA2-74C8-4823-A0C2-ACF510FB30EF}" destId="{14E8E65F-676D-4E93-BFBA-6CCE80A7B3BB}" srcOrd="0" destOrd="0" presId="urn:microsoft.com/office/officeart/2005/8/layout/vList5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A9BC94CF-44F7-4A6F-A50D-1832A3502F4A}" type="presOf" srcId="{2184C02C-B270-4091-B2A9-DCE26E87BF2D}" destId="{C86A8F79-968D-48A9-9AD6-6AEC846FE4D9}" srcOrd="0" destOrd="0" presId="urn:microsoft.com/office/officeart/2005/8/layout/vList5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8D0189D6-B289-4464-9657-AC1F134E1B27}" type="presOf" srcId="{50349828-9B57-4E38-B3DE-12ABC52DD242}" destId="{F1DCC119-8B39-415B-9ECA-9860EE88F0B6}" srcOrd="0" destOrd="0" presId="urn:microsoft.com/office/officeart/2005/8/layout/vList5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F2F4F1DA-E6C4-4D7D-9F42-66AD0A91E4E5}" type="presOf" srcId="{241401FD-BE6D-493F-9F6E-451D24311EA6}" destId="{0E006E8B-E6CE-4A39-B4B6-2F1CA893A2B5}" srcOrd="0" destOrd="0" presId="urn:microsoft.com/office/officeart/2005/8/layout/vList5"/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827AF45D-D4E4-4101-8821-B74102B9A843}" type="presParOf" srcId="{F00F0DDD-8F0D-40C7-B288-204DE05F41E4}" destId="{546EBE01-8B77-4C8A-BB36-EDBE0E1AED3C}" srcOrd="0" destOrd="0" presId="urn:microsoft.com/office/officeart/2005/8/layout/vList5"/>
    <dgm:cxn modelId="{19A8B930-344C-4DAE-B12C-746124B4AAB3}" type="presParOf" srcId="{546EBE01-8B77-4C8A-BB36-EDBE0E1AED3C}" destId="{2B80D8C5-38A8-4249-86BA-6C6702B044EB}" srcOrd="0" destOrd="0" presId="urn:microsoft.com/office/officeart/2005/8/layout/vList5"/>
    <dgm:cxn modelId="{80677C71-2D9D-46B4-871B-6F2EF59E30E5}" type="presParOf" srcId="{546EBE01-8B77-4C8A-BB36-EDBE0E1AED3C}" destId="{85C7BE44-2F1C-40B0-9E69-8C52F03671AB}" srcOrd="1" destOrd="0" presId="urn:microsoft.com/office/officeart/2005/8/layout/vList5"/>
    <dgm:cxn modelId="{9B44A038-1E1C-4B2E-9582-8A0812F60BC9}" type="presParOf" srcId="{F00F0DDD-8F0D-40C7-B288-204DE05F41E4}" destId="{AE8E3A61-86C8-4154-A96B-EB098C3BF078}" srcOrd="1" destOrd="0" presId="urn:microsoft.com/office/officeart/2005/8/layout/vList5"/>
    <dgm:cxn modelId="{C7B9BEF4-E491-4F0E-B01A-DF761723276A}" type="presParOf" srcId="{F00F0DDD-8F0D-40C7-B288-204DE05F41E4}" destId="{D9F977E4-5941-4A80-BA63-195F5710F233}" srcOrd="2" destOrd="0" presId="urn:microsoft.com/office/officeart/2005/8/layout/vList5"/>
    <dgm:cxn modelId="{3E83D21D-D3A4-43D8-A451-43C07D2F95AB}" type="presParOf" srcId="{D9F977E4-5941-4A80-BA63-195F5710F233}" destId="{C86A8F79-968D-48A9-9AD6-6AEC846FE4D9}" srcOrd="0" destOrd="0" presId="urn:microsoft.com/office/officeart/2005/8/layout/vList5"/>
    <dgm:cxn modelId="{119B384C-95DB-4620-926E-E7C4BF4020D9}" type="presParOf" srcId="{D9F977E4-5941-4A80-BA63-195F5710F233}" destId="{60FE5E29-60E1-4AD1-B420-158365DD2136}" srcOrd="1" destOrd="0" presId="urn:microsoft.com/office/officeart/2005/8/layout/vList5"/>
    <dgm:cxn modelId="{0D24F22C-6728-438C-85AD-7576FDC2F972}" type="presParOf" srcId="{F00F0DDD-8F0D-40C7-B288-204DE05F41E4}" destId="{D79FB7E1-4C06-4CC6-8378-DD77E86206F1}" srcOrd="3" destOrd="0" presId="urn:microsoft.com/office/officeart/2005/8/layout/vList5"/>
    <dgm:cxn modelId="{AE1FE812-3232-4797-A3A7-23167085078E}" type="presParOf" srcId="{F00F0DDD-8F0D-40C7-B288-204DE05F41E4}" destId="{6C1B7792-E18C-45CE-9A8B-7FC21FAB4A50}" srcOrd="4" destOrd="0" presId="urn:microsoft.com/office/officeart/2005/8/layout/vList5"/>
    <dgm:cxn modelId="{11A88258-D03C-4711-8B00-05EB8ED518E2}" type="presParOf" srcId="{6C1B7792-E18C-45CE-9A8B-7FC21FAB4A50}" destId="{0E006E8B-E6CE-4A39-B4B6-2F1CA893A2B5}" srcOrd="0" destOrd="0" presId="urn:microsoft.com/office/officeart/2005/8/layout/vList5"/>
    <dgm:cxn modelId="{9C8529B6-77F0-458A-83E2-BE9DA38EFF6E}" type="presParOf" srcId="{6C1B7792-E18C-45CE-9A8B-7FC21FAB4A50}" destId="{F1DCC119-8B39-415B-9ECA-9860EE88F0B6}" srcOrd="1" destOrd="0" presId="urn:microsoft.com/office/officeart/2005/8/layout/vList5"/>
    <dgm:cxn modelId="{A8B04501-03AA-4D85-96DC-15A87686FF48}" type="presParOf" srcId="{F00F0DDD-8F0D-40C7-B288-204DE05F41E4}" destId="{42417F4F-F6A2-4194-9C7C-AE019C642E2B}" srcOrd="5" destOrd="0" presId="urn:microsoft.com/office/officeart/2005/8/layout/vList5"/>
    <dgm:cxn modelId="{AAE5D416-1DF1-4A97-9F20-7A6CCF0415C2}" type="presParOf" srcId="{F00F0DDD-8F0D-40C7-B288-204DE05F41E4}" destId="{15E88995-9569-49BD-B7D8-02A6281BADA3}" srcOrd="6" destOrd="0" presId="urn:microsoft.com/office/officeart/2005/8/layout/vList5"/>
    <dgm:cxn modelId="{C1596ACC-5904-4F87-912B-7B689392B432}" type="presParOf" srcId="{15E88995-9569-49BD-B7D8-02A6281BADA3}" destId="{36BDDE3D-9689-42BA-90FD-1AC02411BDF3}" srcOrd="0" destOrd="0" presId="urn:microsoft.com/office/officeart/2005/8/layout/vList5"/>
    <dgm:cxn modelId="{1216E745-0FC4-413B-BDFB-D7170459CA0B}" type="presParOf" srcId="{15E88995-9569-49BD-B7D8-02A6281BADA3}" destId="{14E8E65F-676D-4E93-BFBA-6CCE80A7B3BB}" srcOrd="1" destOrd="0" presId="urn:microsoft.com/office/officeart/2005/8/layout/vList5"/>
    <dgm:cxn modelId="{36DBF058-CC86-4E18-BA4D-984889B19627}" type="presParOf" srcId="{F00F0DDD-8F0D-40C7-B288-204DE05F41E4}" destId="{AD8690A4-5756-481A-944C-00483F071972}" srcOrd="7" destOrd="0" presId="urn:microsoft.com/office/officeart/2005/8/layout/vList5"/>
    <dgm:cxn modelId="{137561B1-2452-41E4-B11D-AD521ECE9C70}" type="presParOf" srcId="{F00F0DDD-8F0D-40C7-B288-204DE05F41E4}" destId="{A2DAC623-F2FE-4085-834E-510EB91AC309}" srcOrd="8" destOrd="0" presId="urn:microsoft.com/office/officeart/2005/8/layout/vList5"/>
    <dgm:cxn modelId="{629BA057-88AA-44C1-8680-350C3DC47D67}" type="presParOf" srcId="{A2DAC623-F2FE-4085-834E-510EB91AC309}" destId="{E2A0C5EE-BF0C-42C5-A3D3-6C0FE87D368A}" srcOrd="0" destOrd="0" presId="urn:microsoft.com/office/officeart/2005/8/layout/vList5"/>
    <dgm:cxn modelId="{28F144BC-DF41-4205-9232-548C65C2A001}" type="presParOf" srcId="{A2DAC623-F2FE-4085-834E-510EB91AC309}" destId="{F0642862-B435-41FE-8A20-A0A11103CDC4}" srcOrd="1" destOrd="0" presId="urn:microsoft.com/office/officeart/2005/8/layout/vList5"/>
    <dgm:cxn modelId="{1EA7B660-5B71-4675-B448-9AE65FD6DAE5}" type="presParOf" srcId="{F00F0DDD-8F0D-40C7-B288-204DE05F41E4}" destId="{649A9754-C6E4-4C3A-8079-06E19E9D179C}" srcOrd="9" destOrd="0" presId="urn:microsoft.com/office/officeart/2005/8/layout/vList5"/>
    <dgm:cxn modelId="{212A7AFE-B237-4423-B987-D0B0D6D37165}" type="presParOf" srcId="{F00F0DDD-8F0D-40C7-B288-204DE05F41E4}" destId="{2BA3BFFC-BE1F-4078-B18C-35A660F75CFD}" srcOrd="10" destOrd="0" presId="urn:microsoft.com/office/officeart/2005/8/layout/vList5"/>
    <dgm:cxn modelId="{76FC6D2D-3DBB-41DC-9110-522AB534534C}" type="presParOf" srcId="{2BA3BFFC-BE1F-4078-B18C-35A660F75CFD}" destId="{C20E39C7-1514-4E03-807E-C3568D7C5B50}" srcOrd="0" destOrd="0" presId="urn:microsoft.com/office/officeart/2005/8/layout/vList5"/>
    <dgm:cxn modelId="{2B03BC3E-CA20-409E-9FEE-53FF873EC306}" type="presParOf" srcId="{2BA3BFFC-BE1F-4078-B18C-35A660F75CFD}" destId="{5F9EF339-C18C-49D8-B1AF-2080AE8D5F9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/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/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/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/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/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/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/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50BE7618-47F2-4A13-A4A7-F190CFC5CF4E}" type="presOf" srcId="{D38235FA-9CCA-4BB6-B012-F5BD72BE565D}" destId="{33296F43-B817-4BDD-AAE1-A439734B3C2E}" srcOrd="0" destOrd="0" presId="urn:microsoft.com/office/officeart/2005/8/layout/list1"/>
    <dgm:cxn modelId="{7DB64036-C220-4D35-BE97-30D04A617601}" type="presOf" srcId="{FB3EBD3A-1B9C-497E-9A3E-B0134BBE0743}" destId="{EC1C3EBD-975D-4E6C-84B8-DD769005BDF2}" srcOrd="1" destOrd="0" presId="urn:microsoft.com/office/officeart/2005/8/layout/list1"/>
    <dgm:cxn modelId="{6494734F-B6B5-4BB7-8427-19C69C0B3CB7}" type="presOf" srcId="{9B63C08B-2107-4409-9D37-7686F2D3E535}" destId="{0F8E517A-1D4B-4D80-9BC6-697FA1DDDBB6}" srcOrd="0" destOrd="0" presId="urn:microsoft.com/office/officeart/2005/8/layout/list1"/>
    <dgm:cxn modelId="{FE5ED155-50C0-4838-8470-0D76228CCFD3}" type="presOf" srcId="{2CBCF2AE-EEED-48B5-B39B-6D48FE52D89C}" destId="{E6BC312B-F7D4-4455-9CB1-67416F5220FE}" srcOrd="0" destOrd="0" presId="urn:microsoft.com/office/officeart/2005/8/layout/list1"/>
    <dgm:cxn modelId="{66321D7C-54E0-40F8-A154-9475B55D1539}" type="presOf" srcId="{04A7C66B-1AB3-405F-A42C-9C302DFFF0DE}" destId="{98DE3B68-3515-4562-9EC4-402245CEDF65}" srcOrd="1" destOrd="0" presId="urn:microsoft.com/office/officeart/2005/8/layout/list1"/>
    <dgm:cxn modelId="{8A512D7C-DB56-4B22-8EA0-408253C5482D}" type="presOf" srcId="{E5D1A16B-D219-48FB-8B9B-4F90E9744F09}" destId="{865DF6FC-9C65-41EA-9EBF-70367CC19E8E}" srcOrd="0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A70D6298-F58E-4927-8B2C-DE5ED8C3AAA9}" type="presOf" srcId="{D17D38B5-73EE-4A99-BE91-A4304421511F}" destId="{CBEBEB79-47FA-411C-AB0D-E06AC10DD64D}" srcOrd="1" destOrd="0" presId="urn:microsoft.com/office/officeart/2005/8/layout/list1"/>
    <dgm:cxn modelId="{B67B569B-0B0B-4C7F-AC47-0843551BED93}" type="presOf" srcId="{D1B77AAD-E10B-45ED-ACB9-F1572DF0D095}" destId="{98D535B2-29F3-4FD8-AB7A-C3CE11898715}" srcOrd="0" destOrd="0" presId="urn:microsoft.com/office/officeart/2005/8/layout/list1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3F3C5EA2-8EE2-4882-9D5A-121B312FCC17}" type="presOf" srcId="{D0DBE99E-5F16-470D-979D-BD595C363423}" destId="{9C7B9F47-65AA-4400-8D26-915F589D8071}" srcOrd="0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D1C416AD-E4BD-4DA1-9DA7-8FA4DD21D4C3}" type="presOf" srcId="{FB3EBD3A-1B9C-497E-9A3E-B0134BBE0743}" destId="{4CE3F161-2C42-4689-AAC4-C21CBC17B657}" srcOrd="0" destOrd="0" presId="urn:microsoft.com/office/officeart/2005/8/layout/list1"/>
    <dgm:cxn modelId="{59F26AAD-B215-4585-A01F-1F6F56902A63}" type="presOf" srcId="{D17D38B5-73EE-4A99-BE91-A4304421511F}" destId="{1F75259C-E7BC-4AEB-93AC-EF0517A343CD}" srcOrd="0" destOrd="0" presId="urn:microsoft.com/office/officeart/2005/8/layout/list1"/>
    <dgm:cxn modelId="{08CD98BE-CC75-4107-BCD4-DC22DAC13CD5}" type="presOf" srcId="{04A7C66B-1AB3-405F-A42C-9C302DFFF0DE}" destId="{D67E9F8C-B109-43E3-B75D-3D2BF7AD7317}" srcOrd="0" destOrd="0" presId="urn:microsoft.com/office/officeart/2005/8/layout/list1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CCA8B2E6-64DA-48D5-BE23-AA1BE92ADFB8}" type="presOf" srcId="{D38235FA-9CCA-4BB6-B012-F5BD72BE565D}" destId="{C7B8AB94-2635-4C97-A7D2-28D10390BE0E}" srcOrd="1" destOrd="0" presId="urn:microsoft.com/office/officeart/2005/8/layout/list1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8DF483CE-1FBD-40C2-9F88-37A6D084E269}" type="presParOf" srcId="{0F8E517A-1D4B-4D80-9BC6-697FA1DDDBB6}" destId="{22B4BC3C-C7FD-4BF6-942D-E1491ECCC782}" srcOrd="0" destOrd="0" presId="urn:microsoft.com/office/officeart/2005/8/layout/list1"/>
    <dgm:cxn modelId="{675BF20B-6E46-4FFB-B92C-14D201F51C9B}" type="presParOf" srcId="{22B4BC3C-C7FD-4BF6-942D-E1491ECCC782}" destId="{33296F43-B817-4BDD-AAE1-A439734B3C2E}" srcOrd="0" destOrd="0" presId="urn:microsoft.com/office/officeart/2005/8/layout/list1"/>
    <dgm:cxn modelId="{DC419394-5ABF-4A0A-B592-B79B4A50FEF3}" type="presParOf" srcId="{22B4BC3C-C7FD-4BF6-942D-E1491ECCC782}" destId="{C7B8AB94-2635-4C97-A7D2-28D10390BE0E}" srcOrd="1" destOrd="0" presId="urn:microsoft.com/office/officeart/2005/8/layout/list1"/>
    <dgm:cxn modelId="{3BD81879-F4B1-4986-A5F6-3335C2B36195}" type="presParOf" srcId="{0F8E517A-1D4B-4D80-9BC6-697FA1DDDBB6}" destId="{9F2A053F-914C-48AD-90F9-BA790B624936}" srcOrd="1" destOrd="0" presId="urn:microsoft.com/office/officeart/2005/8/layout/list1"/>
    <dgm:cxn modelId="{C52A353F-0C80-41FF-9B8C-981C55305344}" type="presParOf" srcId="{0F8E517A-1D4B-4D80-9BC6-697FA1DDDBB6}" destId="{E6BC312B-F7D4-4455-9CB1-67416F5220FE}" srcOrd="2" destOrd="0" presId="urn:microsoft.com/office/officeart/2005/8/layout/list1"/>
    <dgm:cxn modelId="{5DA23C7F-CDAF-420B-9391-BB12C6BDD1AF}" type="presParOf" srcId="{0F8E517A-1D4B-4D80-9BC6-697FA1DDDBB6}" destId="{E8AA4118-CA5C-424F-A72F-79E356EB7F99}" srcOrd="3" destOrd="0" presId="urn:microsoft.com/office/officeart/2005/8/layout/list1"/>
    <dgm:cxn modelId="{7258EAA5-6D13-4D69-8982-AB818ECE18E7}" type="presParOf" srcId="{0F8E517A-1D4B-4D80-9BC6-697FA1DDDBB6}" destId="{EEC61C77-453B-4640-A289-A9F20BC10138}" srcOrd="4" destOrd="0" presId="urn:microsoft.com/office/officeart/2005/8/layout/list1"/>
    <dgm:cxn modelId="{568B2AAA-5BA7-4119-8DA2-836A54CF2DB5}" type="presParOf" srcId="{EEC61C77-453B-4640-A289-A9F20BC10138}" destId="{4CE3F161-2C42-4689-AAC4-C21CBC17B657}" srcOrd="0" destOrd="0" presId="urn:microsoft.com/office/officeart/2005/8/layout/list1"/>
    <dgm:cxn modelId="{C7D56D94-1A01-4244-ACE2-9D6A81DB82B7}" type="presParOf" srcId="{EEC61C77-453B-4640-A289-A9F20BC10138}" destId="{EC1C3EBD-975D-4E6C-84B8-DD769005BDF2}" srcOrd="1" destOrd="0" presId="urn:microsoft.com/office/officeart/2005/8/layout/list1"/>
    <dgm:cxn modelId="{3F7E63AB-C83D-4057-BD08-F37FE5AFDEF5}" type="presParOf" srcId="{0F8E517A-1D4B-4D80-9BC6-697FA1DDDBB6}" destId="{98D50B3F-9D96-475D-ACA2-60381B7216A0}" srcOrd="5" destOrd="0" presId="urn:microsoft.com/office/officeart/2005/8/layout/list1"/>
    <dgm:cxn modelId="{AE34D931-EBE7-4369-89A7-57AE5BF3A8BC}" type="presParOf" srcId="{0F8E517A-1D4B-4D80-9BC6-697FA1DDDBB6}" destId="{9C7B9F47-65AA-4400-8D26-915F589D8071}" srcOrd="6" destOrd="0" presId="urn:microsoft.com/office/officeart/2005/8/layout/list1"/>
    <dgm:cxn modelId="{05ADEC5D-B09F-403F-AB74-983E36D4671E}" type="presParOf" srcId="{0F8E517A-1D4B-4D80-9BC6-697FA1DDDBB6}" destId="{75730316-FB71-4CEA-BD73-FB7CE81A26D5}" srcOrd="7" destOrd="0" presId="urn:microsoft.com/office/officeart/2005/8/layout/list1"/>
    <dgm:cxn modelId="{126C9E02-6271-4D2C-A10E-09B82C720655}" type="presParOf" srcId="{0F8E517A-1D4B-4D80-9BC6-697FA1DDDBB6}" destId="{D646AC2F-BCFF-4527-8F98-C0AD23FC80E2}" srcOrd="8" destOrd="0" presId="urn:microsoft.com/office/officeart/2005/8/layout/list1"/>
    <dgm:cxn modelId="{26CBE9AD-0F41-4529-B84C-5EDC876A51E3}" type="presParOf" srcId="{D646AC2F-BCFF-4527-8F98-C0AD23FC80E2}" destId="{D67E9F8C-B109-43E3-B75D-3D2BF7AD7317}" srcOrd="0" destOrd="0" presId="urn:microsoft.com/office/officeart/2005/8/layout/list1"/>
    <dgm:cxn modelId="{483D4BF4-3C7B-4A6F-B3EE-B46636E5E2F2}" type="presParOf" srcId="{D646AC2F-BCFF-4527-8F98-C0AD23FC80E2}" destId="{98DE3B68-3515-4562-9EC4-402245CEDF65}" srcOrd="1" destOrd="0" presId="urn:microsoft.com/office/officeart/2005/8/layout/list1"/>
    <dgm:cxn modelId="{25CD7062-D693-420C-B22B-E104ED00CC09}" type="presParOf" srcId="{0F8E517A-1D4B-4D80-9BC6-697FA1DDDBB6}" destId="{B64EE4FA-9027-4506-8A33-A8329E302116}" srcOrd="9" destOrd="0" presId="urn:microsoft.com/office/officeart/2005/8/layout/list1"/>
    <dgm:cxn modelId="{2B65BB3B-9730-43FC-9F30-69B0A4D59273}" type="presParOf" srcId="{0F8E517A-1D4B-4D80-9BC6-697FA1DDDBB6}" destId="{865DF6FC-9C65-41EA-9EBF-70367CC19E8E}" srcOrd="10" destOrd="0" presId="urn:microsoft.com/office/officeart/2005/8/layout/list1"/>
    <dgm:cxn modelId="{F733AB1E-77F7-4F30-9917-BB6A50487335}" type="presParOf" srcId="{0F8E517A-1D4B-4D80-9BC6-697FA1DDDBB6}" destId="{DAE7FD94-E38A-4934-9F61-ED5F3A9E6880}" srcOrd="11" destOrd="0" presId="urn:microsoft.com/office/officeart/2005/8/layout/list1"/>
    <dgm:cxn modelId="{ABD08522-E036-4AE0-8831-D40DDAF86FE7}" type="presParOf" srcId="{0F8E517A-1D4B-4D80-9BC6-697FA1DDDBB6}" destId="{1AC9B235-72EC-4DEA-AB81-47390D9C08BC}" srcOrd="12" destOrd="0" presId="urn:microsoft.com/office/officeart/2005/8/layout/list1"/>
    <dgm:cxn modelId="{A9657F8C-7BA4-43F4-9A3B-6AF2721A1BB0}" type="presParOf" srcId="{1AC9B235-72EC-4DEA-AB81-47390D9C08BC}" destId="{1F75259C-E7BC-4AEB-93AC-EF0517A343CD}" srcOrd="0" destOrd="0" presId="urn:microsoft.com/office/officeart/2005/8/layout/list1"/>
    <dgm:cxn modelId="{05A0228D-B0D5-4EB2-8F72-A3D145F92DDA}" type="presParOf" srcId="{1AC9B235-72EC-4DEA-AB81-47390D9C08BC}" destId="{CBEBEB79-47FA-411C-AB0D-E06AC10DD64D}" srcOrd="1" destOrd="0" presId="urn:microsoft.com/office/officeart/2005/8/layout/list1"/>
    <dgm:cxn modelId="{FD921C3C-93AC-46A3-AD0A-FE7C23D284EF}" type="presParOf" srcId="{0F8E517A-1D4B-4D80-9BC6-697FA1DDDBB6}" destId="{434731A3-8899-4467-89B3-A40E5402E613}" srcOrd="13" destOrd="0" presId="urn:microsoft.com/office/officeart/2005/8/layout/list1"/>
    <dgm:cxn modelId="{B887A84C-7749-43B3-9006-3D122B8B7607}" type="presParOf" srcId="{0F8E517A-1D4B-4D80-9BC6-697FA1DDDBB6}" destId="{98D535B2-29F3-4FD8-AB7A-C3CE1189871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327EAA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15"/>
    <w:rsid w:val="00327EAA"/>
    <w:rsid w:val="006B0357"/>
    <w:rsid w:val="00790872"/>
    <w:rsid w:val="00B5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0357"/>
    <w:rPr>
      <w:color w:val="808080"/>
    </w:rPr>
  </w:style>
  <w:style w:type="paragraph" w:customStyle="1" w:styleId="9E90DD9B444E4685A73E36652B169F21">
    <w:name w:val="9E90DD9B444E4685A73E36652B169F21"/>
    <w:rsid w:val="006B03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0B21DBE-6A77-4332-855C-B53FF01B1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P_TEM_0010_COV_ReportCoversheet.dotx</Template>
  <TotalTime>56</TotalTime>
  <Pages>4</Pages>
  <Words>701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Shield</dc:creator>
  <cp:keywords/>
  <dc:description/>
  <cp:lastModifiedBy>Joshua White</cp:lastModifiedBy>
  <cp:revision>15</cp:revision>
  <dcterms:created xsi:type="dcterms:W3CDTF">2021-10-20T05:12:00Z</dcterms:created>
  <dcterms:modified xsi:type="dcterms:W3CDTF">2022-03-31T08:02:00Z</dcterms:modified>
</cp:coreProperties>
</file>